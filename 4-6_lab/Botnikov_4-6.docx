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0FFF4" w14:textId="572ABD52" w:rsidR="00D4621F" w:rsidRDefault="00D4621F" w:rsidP="00B60C3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образования и науки РФ</w:t>
      </w:r>
    </w:p>
    <w:p w14:paraId="1DADC9A2" w14:textId="622FF9EB" w:rsidR="00D4621F" w:rsidRDefault="00D4621F" w:rsidP="00B60C3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ФГБОУ ВПО «Нижневартовский государственный университет»</w:t>
      </w:r>
    </w:p>
    <w:p w14:paraId="65939AF7" w14:textId="52039F00" w:rsidR="00D4621F" w:rsidRDefault="00D4621F" w:rsidP="00B60C3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Информационных технологий и математики</w:t>
      </w:r>
    </w:p>
    <w:p w14:paraId="6FF79B6A" w14:textId="6CA59EF6" w:rsidR="00D4621F" w:rsidRDefault="00D4621F" w:rsidP="00B60C3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методики преподавания информатики</w:t>
      </w:r>
    </w:p>
    <w:p w14:paraId="28D03EED" w14:textId="580AD1CE" w:rsidR="00D4621F" w:rsidRDefault="00D4621F" w:rsidP="00B60C3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321F9F28" w14:textId="02299AC6" w:rsidR="00D4621F" w:rsidRDefault="00D4621F" w:rsidP="00B60C3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11235E39" w14:textId="14E25E58" w:rsidR="00D4621F" w:rsidRDefault="00D4621F" w:rsidP="00B60C3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4B4A11D6" w14:textId="29FDD0D0" w:rsidR="00D4621F" w:rsidRDefault="00D4621F" w:rsidP="00B60C3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по дисциплине</w:t>
      </w:r>
    </w:p>
    <w:p w14:paraId="09408F43" w14:textId="31394F69" w:rsidR="00D4621F" w:rsidRPr="00D4621F" w:rsidRDefault="00D4621F" w:rsidP="00B60C33">
      <w:pPr>
        <w:spacing w:after="0" w:line="240" w:lineRule="auto"/>
        <w:jc w:val="center"/>
        <w:rPr>
          <w:rFonts w:ascii="Times New Roman" w:hAnsi="Times New Roman"/>
          <w:i/>
          <w:iCs/>
          <w:sz w:val="28"/>
          <w:szCs w:val="28"/>
        </w:rPr>
      </w:pPr>
      <w:r w:rsidRPr="00D4621F">
        <w:rPr>
          <w:rFonts w:ascii="Times New Roman" w:hAnsi="Times New Roman"/>
          <w:i/>
          <w:iCs/>
          <w:sz w:val="28"/>
          <w:szCs w:val="28"/>
        </w:rPr>
        <w:t>«Информатика и информационные технологии»</w:t>
      </w:r>
    </w:p>
    <w:p w14:paraId="7EA8411D" w14:textId="17D6EACD" w:rsidR="00D4621F" w:rsidRDefault="00D4621F" w:rsidP="00B60C3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AFA784A" w14:textId="15D6FD32" w:rsidR="00D4621F" w:rsidRDefault="00D4621F" w:rsidP="00B60C33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ФОРМАТИРОВАНИЕ ДОКУМЕНТОВ</w:t>
      </w:r>
    </w:p>
    <w:p w14:paraId="73BC11A5" w14:textId="100F8778" w:rsidR="00D4621F" w:rsidRPr="00D4621F" w:rsidRDefault="00D4621F" w:rsidP="00B60C33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В ТЕКСТОВОМ РЕДАКТОРЕ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MSWORD</w:t>
      </w:r>
    </w:p>
    <w:p w14:paraId="14D18032" w14:textId="77777777" w:rsidR="00D4621F" w:rsidRDefault="00D4621F" w:rsidP="00B60C33">
      <w:pPr>
        <w:spacing w:after="0" w:line="240" w:lineRule="auto"/>
      </w:pPr>
    </w:p>
    <w:p w14:paraId="1A3F790C" w14:textId="77777777" w:rsidR="00D4621F" w:rsidRDefault="00D4621F" w:rsidP="00B60C33">
      <w:pPr>
        <w:spacing w:after="0" w:line="240" w:lineRule="auto"/>
      </w:pPr>
    </w:p>
    <w:p w14:paraId="551FCB4B" w14:textId="77777777" w:rsidR="00D4621F" w:rsidRDefault="00D4621F" w:rsidP="00B60C33">
      <w:pPr>
        <w:spacing w:after="0" w:line="240" w:lineRule="auto"/>
      </w:pPr>
    </w:p>
    <w:p w14:paraId="4B464DB2" w14:textId="77777777" w:rsidR="00D4621F" w:rsidRDefault="00D4621F" w:rsidP="00B60C33">
      <w:pPr>
        <w:spacing w:after="0" w:line="240" w:lineRule="auto"/>
      </w:pPr>
    </w:p>
    <w:p w14:paraId="4CA46FEE" w14:textId="77777777" w:rsidR="00D4621F" w:rsidRDefault="00D4621F" w:rsidP="00B60C33">
      <w:pPr>
        <w:spacing w:after="0" w:line="240" w:lineRule="auto"/>
      </w:pPr>
    </w:p>
    <w:p w14:paraId="11C08945" w14:textId="77777777" w:rsidR="00D4621F" w:rsidRDefault="00D4621F" w:rsidP="00B60C33">
      <w:pPr>
        <w:spacing w:after="0" w:line="240" w:lineRule="auto"/>
      </w:pPr>
    </w:p>
    <w:p w14:paraId="2CED7AE8" w14:textId="77777777" w:rsidR="00D4621F" w:rsidRDefault="00D4621F" w:rsidP="00B60C33">
      <w:pPr>
        <w:spacing w:after="0" w:line="240" w:lineRule="auto"/>
      </w:pPr>
    </w:p>
    <w:p w14:paraId="2B7E30C4" w14:textId="23218886" w:rsidR="00D4621F" w:rsidRDefault="00D4621F" w:rsidP="00B60C33">
      <w:pPr>
        <w:spacing w:after="0" w:line="240" w:lineRule="auto"/>
      </w:pPr>
    </w:p>
    <w:p w14:paraId="587F54CB" w14:textId="27E4E0F7" w:rsidR="00D4621F" w:rsidRDefault="00D4621F" w:rsidP="00B60C33">
      <w:pPr>
        <w:spacing w:after="0" w:line="240" w:lineRule="auto"/>
      </w:pPr>
    </w:p>
    <w:p w14:paraId="129728D1" w14:textId="4C059F89" w:rsidR="00D4621F" w:rsidRDefault="00D4621F" w:rsidP="00B60C33">
      <w:pPr>
        <w:spacing w:after="0" w:line="240" w:lineRule="auto"/>
      </w:pPr>
    </w:p>
    <w:p w14:paraId="0EC61ACC" w14:textId="5B714617" w:rsidR="00D4621F" w:rsidRDefault="00D4621F" w:rsidP="00B60C33">
      <w:pPr>
        <w:spacing w:after="0" w:line="240" w:lineRule="auto"/>
        <w:ind w:firstLine="5103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Выполнил</w:t>
      </w:r>
      <w:r w:rsidRPr="00C87ECA">
        <w:rPr>
          <w:rFonts w:ascii="Times New Roman" w:hAnsi="Times New Roman"/>
          <w:b/>
          <w:bCs/>
          <w:sz w:val="28"/>
          <w:szCs w:val="28"/>
        </w:rPr>
        <w:t>:</w:t>
      </w:r>
    </w:p>
    <w:p w14:paraId="239AD732" w14:textId="556B19FC" w:rsidR="00D4621F" w:rsidRDefault="00D4621F" w:rsidP="00B60C33">
      <w:pPr>
        <w:spacing w:after="0" w:line="240" w:lineRule="auto"/>
        <w:ind w:firstLine="510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 группы 3515</w:t>
      </w:r>
    </w:p>
    <w:p w14:paraId="7B0D280F" w14:textId="64B00837" w:rsidR="00D4621F" w:rsidRDefault="00D4621F" w:rsidP="00B60C33">
      <w:pPr>
        <w:spacing w:after="0" w:line="240" w:lineRule="auto"/>
        <w:ind w:firstLine="510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дневного отделения</w:t>
      </w:r>
    </w:p>
    <w:p w14:paraId="457B7823" w14:textId="302913C4" w:rsidR="00D4621F" w:rsidRDefault="00D4621F" w:rsidP="00B60C33">
      <w:pPr>
        <w:spacing w:after="0" w:line="240" w:lineRule="auto"/>
        <w:ind w:firstLine="5103"/>
        <w:rPr>
          <w:rFonts w:ascii="Times New Roman" w:hAnsi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</w:rPr>
        <w:t>Ботников</w:t>
      </w:r>
      <w:proofErr w:type="spellEnd"/>
    </w:p>
    <w:p w14:paraId="32E81BFF" w14:textId="4BFFEBCB" w:rsidR="00D4621F" w:rsidRDefault="00D4621F" w:rsidP="00B60C33">
      <w:pPr>
        <w:spacing w:after="0" w:line="240" w:lineRule="auto"/>
        <w:ind w:firstLine="5103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Максим Алексеевич</w:t>
      </w:r>
    </w:p>
    <w:p w14:paraId="3405B12D" w14:textId="596ACA70" w:rsidR="00D4621F" w:rsidRDefault="00D4621F" w:rsidP="00B60C33">
      <w:pPr>
        <w:spacing w:after="0" w:line="240" w:lineRule="auto"/>
        <w:ind w:firstLine="5103"/>
        <w:rPr>
          <w:rFonts w:ascii="Times New Roman" w:hAnsi="Times New Roman"/>
          <w:b/>
          <w:bCs/>
          <w:sz w:val="28"/>
          <w:szCs w:val="28"/>
        </w:rPr>
      </w:pPr>
    </w:p>
    <w:p w14:paraId="70E50247" w14:textId="01662BCD" w:rsidR="00D4621F" w:rsidRDefault="00D4621F" w:rsidP="00B60C33">
      <w:pPr>
        <w:spacing w:after="0" w:line="240" w:lineRule="auto"/>
        <w:ind w:firstLine="5103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Проверил</w:t>
      </w:r>
      <w:r w:rsidRPr="00C87ECA">
        <w:rPr>
          <w:rFonts w:ascii="Times New Roman" w:hAnsi="Times New Roman"/>
          <w:b/>
          <w:bCs/>
          <w:sz w:val="28"/>
          <w:szCs w:val="28"/>
        </w:rPr>
        <w:t>:</w:t>
      </w:r>
    </w:p>
    <w:p w14:paraId="3A84C08C" w14:textId="11DB8E08" w:rsidR="00F25CDD" w:rsidRDefault="00F25CDD" w:rsidP="00B60C33">
      <w:pPr>
        <w:spacing w:after="0" w:line="240" w:lineRule="auto"/>
        <w:ind w:firstLine="5103"/>
        <w:rPr>
          <w:rFonts w:ascii="Times New Roman" w:hAnsi="Times New Roman"/>
          <w:sz w:val="28"/>
          <w:szCs w:val="28"/>
        </w:rPr>
      </w:pPr>
      <w:r w:rsidRPr="00F25CDD">
        <w:rPr>
          <w:rFonts w:ascii="Times New Roman" w:hAnsi="Times New Roman"/>
          <w:sz w:val="28"/>
          <w:szCs w:val="28"/>
        </w:rPr>
        <w:t>декан факультета информационных</w:t>
      </w:r>
    </w:p>
    <w:p w14:paraId="1216A427" w14:textId="77777777" w:rsidR="00F25CDD" w:rsidRDefault="00F25CDD" w:rsidP="00B60C33">
      <w:pPr>
        <w:spacing w:after="0" w:line="240" w:lineRule="auto"/>
        <w:ind w:firstLine="5103"/>
        <w:rPr>
          <w:rFonts w:ascii="Times New Roman" w:hAnsi="Times New Roman"/>
          <w:sz w:val="28"/>
          <w:szCs w:val="28"/>
        </w:rPr>
      </w:pPr>
      <w:r w:rsidRPr="00F25CDD">
        <w:rPr>
          <w:rFonts w:ascii="Times New Roman" w:hAnsi="Times New Roman"/>
          <w:sz w:val="28"/>
          <w:szCs w:val="28"/>
        </w:rPr>
        <w:t>технологий и математики</w:t>
      </w:r>
    </w:p>
    <w:p w14:paraId="6DD51DD6" w14:textId="2EE49436" w:rsidR="00D4621F" w:rsidRPr="00F25CDD" w:rsidRDefault="00DB2EE6" w:rsidP="00B60C33">
      <w:pPr>
        <w:spacing w:after="0" w:line="240" w:lineRule="auto"/>
        <w:ind w:firstLine="510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Пащенко</w:t>
      </w:r>
    </w:p>
    <w:p w14:paraId="4D7B5BD5" w14:textId="30947FD6" w:rsidR="00D4621F" w:rsidRDefault="00DB2EE6" w:rsidP="00B60C33">
      <w:pPr>
        <w:spacing w:after="0" w:line="240" w:lineRule="auto"/>
        <w:ind w:firstLine="5103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Оксана Ивановна</w:t>
      </w:r>
    </w:p>
    <w:p w14:paraId="6086248F" w14:textId="0D9AC5D8" w:rsidR="00D4621F" w:rsidRDefault="00D4621F" w:rsidP="00B60C33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05A4A679" w14:textId="189317E1" w:rsidR="00D4621F" w:rsidRDefault="00D4621F" w:rsidP="00B60C33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5E07C6F1" w14:textId="6B680464" w:rsidR="00D4621F" w:rsidRDefault="00D4621F" w:rsidP="00B60C33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107D5183" w14:textId="32ACD8B2" w:rsidR="00D4621F" w:rsidRDefault="00D4621F" w:rsidP="00B60C33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2C01F0CB" w14:textId="617F6433" w:rsidR="00D4621F" w:rsidRDefault="00D4621F" w:rsidP="00B60C33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6F33EB2A" w14:textId="35D1A704" w:rsidR="00D4621F" w:rsidRPr="00D4621F" w:rsidRDefault="00D4621F" w:rsidP="00B60C33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47010890" w14:textId="0DB25A6D" w:rsidR="00D4621F" w:rsidRDefault="00D4621F" w:rsidP="00B60C33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0E43C079" w14:textId="583B9043" w:rsidR="00D4621F" w:rsidRDefault="00D4621F" w:rsidP="00B60C33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001A3DEC" w14:textId="09C64993" w:rsidR="00D4621F" w:rsidRDefault="00D4621F" w:rsidP="00B60C33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170140C8" w14:textId="261EF93D" w:rsidR="00D4621F" w:rsidRDefault="00D4621F" w:rsidP="00B60C33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0D4C536C" w14:textId="4428FF2F" w:rsidR="00D4621F" w:rsidRDefault="00D4621F" w:rsidP="00B60C33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73D27EF5" w14:textId="4E96F0B5" w:rsidR="00D4621F" w:rsidRPr="00D4621F" w:rsidRDefault="00D4621F" w:rsidP="00B60C3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Нижневартовск 2025</w:t>
      </w:r>
    </w:p>
    <w:p w14:paraId="6CEEA623" w14:textId="0BE04278" w:rsidR="009D23CE" w:rsidRDefault="009D23CE" w:rsidP="00B60C33">
      <w:pPr>
        <w:spacing w:after="0" w:line="240" w:lineRule="auto"/>
      </w:pPr>
      <w:r>
        <w:br w:type="page"/>
      </w:r>
    </w:p>
    <w:p w14:paraId="0A991A4D" w14:textId="68D5E2BC" w:rsidR="00EE0722" w:rsidRDefault="00EE0722" w:rsidP="00B60C33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EE0722">
        <w:rPr>
          <w:rFonts w:ascii="Times New Roman" w:hAnsi="Times New Roman"/>
          <w:b/>
          <w:bCs/>
          <w:sz w:val="28"/>
          <w:szCs w:val="28"/>
        </w:rPr>
        <w:lastRenderedPageBreak/>
        <w:t>Оглавление</w:t>
      </w:r>
    </w:p>
    <w:sdt>
      <w:sdtPr>
        <w:rPr>
          <w:rFonts w:ascii="Calibri" w:eastAsia="Calibri" w:hAnsi="Calibri" w:cs="Times New Roman"/>
          <w:color w:val="auto"/>
          <w:sz w:val="22"/>
          <w:szCs w:val="22"/>
          <w:lang w:eastAsia="en-US"/>
        </w:rPr>
        <w:id w:val="5084105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60BD952" w14:textId="3DF26B7B" w:rsidR="00D4621F" w:rsidRPr="00944BBD" w:rsidRDefault="00D4621F" w:rsidP="00B60C33">
          <w:pPr>
            <w:pStyle w:val="affa"/>
            <w:spacing w:before="0" w:line="240" w:lineRule="auto"/>
            <w:rPr>
              <w:rFonts w:ascii="Times New Roman" w:hAnsi="Times New Roman" w:cs="Times New Roman"/>
              <w:sz w:val="24"/>
              <w:szCs w:val="24"/>
            </w:rPr>
          </w:pPr>
        </w:p>
        <w:p w14:paraId="139620C3" w14:textId="70545FBF" w:rsidR="00D4621F" w:rsidRPr="00944BBD" w:rsidRDefault="00D4621F" w:rsidP="00B60C33">
          <w:pPr>
            <w:pStyle w:val="11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r w:rsidRPr="00944BBD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944BBD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944BBD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215773758" w:history="1">
            <w:r w:rsidRPr="00944BBD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Нижневартовский государственный университет</w:t>
            </w:r>
            <w:r w:rsidRPr="00944BBD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944BB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944BBD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_Toc215773758 \h </w:instrText>
            </w:r>
            <w:r w:rsidRPr="00944BBD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944BB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944BBD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Pr="00944BB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73A39F" w14:textId="0038BAE8" w:rsidR="00D4621F" w:rsidRPr="00944BBD" w:rsidRDefault="000511FD" w:rsidP="00B60C33">
          <w:pPr>
            <w:pStyle w:val="11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15773759" w:history="1">
            <w:r w:rsidR="00D4621F" w:rsidRPr="00944BBD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Символика НВГУ</w:t>
            </w:r>
            <w:r w:rsidR="00D4621F" w:rsidRPr="00944BBD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D4621F" w:rsidRPr="00944BB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D4621F" w:rsidRPr="00944BBD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_Toc215773759 \h </w:instrText>
            </w:r>
            <w:r w:rsidR="00D4621F" w:rsidRPr="00944BBD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D4621F" w:rsidRPr="00944BB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944BBD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="00D4621F" w:rsidRPr="00944BB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58C8E0" w14:textId="58CC01B8" w:rsidR="00D4621F" w:rsidRPr="00944BBD" w:rsidRDefault="000511FD" w:rsidP="00B60C33">
          <w:pPr>
            <w:pStyle w:val="11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15773760" w:history="1">
            <w:r w:rsidR="00D4621F" w:rsidRPr="00944BBD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История НВГУ</w:t>
            </w:r>
            <w:r w:rsidR="00D4621F" w:rsidRPr="00944BBD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D4621F" w:rsidRPr="00944BB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D4621F" w:rsidRPr="00944BBD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_Toc215773760 \h </w:instrText>
            </w:r>
            <w:r w:rsidR="00D4621F" w:rsidRPr="00944BBD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D4621F" w:rsidRPr="00944BB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944BBD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="00D4621F" w:rsidRPr="00944BB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1F2979" w14:textId="113A5D09" w:rsidR="00D4621F" w:rsidRPr="00944BBD" w:rsidRDefault="000511FD" w:rsidP="00B60C33">
          <w:pPr>
            <w:pStyle w:val="11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15773761" w:history="1">
            <w:r w:rsidR="00D4621F" w:rsidRPr="00944BBD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Общие сведения об НВГУ</w:t>
            </w:r>
            <w:r w:rsidR="00D4621F" w:rsidRPr="00944BBD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D4621F" w:rsidRPr="00944BB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D4621F" w:rsidRPr="00944BBD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_Toc215773761 \h </w:instrText>
            </w:r>
            <w:r w:rsidR="00D4621F" w:rsidRPr="00944BBD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D4621F" w:rsidRPr="00944BB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944BBD">
              <w:rPr>
                <w:rFonts w:ascii="Times New Roman" w:hAnsi="Times New Roman"/>
                <w:noProof/>
                <w:webHidden/>
                <w:sz w:val="24"/>
                <w:szCs w:val="24"/>
              </w:rPr>
              <w:t>8</w:t>
            </w:r>
            <w:r w:rsidR="00D4621F" w:rsidRPr="00944BB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86BBB6" w14:textId="081CF451" w:rsidR="00D4621F" w:rsidRPr="00944BBD" w:rsidRDefault="000511FD" w:rsidP="00B60C33">
          <w:pPr>
            <w:pStyle w:val="11"/>
            <w:tabs>
              <w:tab w:val="right" w:leader="dot" w:pos="9628"/>
            </w:tabs>
            <w:spacing w:after="0" w:line="240" w:lineRule="auto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15773762" w:history="1">
            <w:r w:rsidR="00D4621F" w:rsidRPr="00944BBD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Руководство</w:t>
            </w:r>
            <w:r w:rsidR="00D4621F" w:rsidRPr="00944BBD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D4621F" w:rsidRPr="00944BB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D4621F" w:rsidRPr="00944BBD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_Toc215773762 \h </w:instrText>
            </w:r>
            <w:r w:rsidR="00D4621F" w:rsidRPr="00944BBD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D4621F" w:rsidRPr="00944BB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944BBD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11</w:t>
            </w:r>
            <w:r w:rsidR="00D4621F" w:rsidRPr="00944BBD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9D06DD" w14:textId="1FF90AC0" w:rsidR="00D4621F" w:rsidRDefault="00D4621F" w:rsidP="00B60C33">
          <w:pPr>
            <w:spacing w:after="0" w:line="240" w:lineRule="auto"/>
          </w:pPr>
          <w:r w:rsidRPr="00944BBD">
            <w:rPr>
              <w:rFonts w:ascii="Times New Roman" w:hAnsi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70683ABC" w14:textId="77777777" w:rsidR="009D23CE" w:rsidRPr="00EE0722" w:rsidRDefault="009D23CE" w:rsidP="00B60C33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DBB9B0D" w14:textId="607BDB4E" w:rsidR="00EE0722" w:rsidRDefault="00EE0722" w:rsidP="00B60C33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3476E53E" w14:textId="4BD7E4F2" w:rsidR="00FD2DFD" w:rsidRDefault="00FD2DFD" w:rsidP="00B60C33">
      <w:pPr>
        <w:spacing w:after="0" w:line="240" w:lineRule="auto"/>
        <w:jc w:val="center"/>
        <w:rPr>
          <w:rFonts w:ascii="Times New Roman" w:hAnsi="Times New Roman"/>
        </w:rPr>
      </w:pPr>
    </w:p>
    <w:p w14:paraId="2138339E" w14:textId="77777777" w:rsidR="00FD2DFD" w:rsidRPr="006F4474" w:rsidRDefault="00FD2DFD" w:rsidP="00B60C33">
      <w:pPr>
        <w:pStyle w:val="affb"/>
        <w:spacing w:before="0" w:after="0"/>
      </w:pPr>
      <w:bookmarkStart w:id="0" w:name="_Toc215773758"/>
      <w:r w:rsidRPr="006F4474">
        <w:t>Нижневартовский государственный университет</w:t>
      </w:r>
      <w:bookmarkEnd w:id="0"/>
    </w:p>
    <w:p w14:paraId="3DCCAA14" w14:textId="30F33817" w:rsidR="001536B5" w:rsidRPr="00E82746" w:rsidRDefault="00F05A20" w:rsidP="00B60C33">
      <w:pPr>
        <w:spacing w:after="0" w:line="240" w:lineRule="auto"/>
        <w:jc w:val="center"/>
        <w:rPr>
          <w:rFonts w:ascii="Times New Roman" w:hAnsi="Times New Roman"/>
        </w:rPr>
      </w:pPr>
      <w:r w:rsidRPr="00E82746">
        <w:rPr>
          <w:rFonts w:ascii="Times New Roman" w:hAnsi="Times New Roman"/>
        </w:rPr>
        <w:t>федеральное государственное бюджетное образовательное учреждение высшего профессионального образования</w:t>
      </w:r>
    </w:p>
    <w:p w14:paraId="37D032FF" w14:textId="77777777" w:rsidR="001562A8" w:rsidRPr="00E82746" w:rsidRDefault="001562A8" w:rsidP="00B60C33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82746">
        <w:rPr>
          <w:rFonts w:ascii="Times New Roman" w:eastAsia="Times New Roman" w:hAnsi="Times New Roman"/>
          <w:sz w:val="28"/>
          <w:szCs w:val="28"/>
          <w:lang w:eastAsia="ru-RU"/>
        </w:rPr>
        <w:t>Ведущий вуз в Ханты-Мансийском автономном округе — Югре, подготавливающий высококвалифицированных, конкурентоспособных и востребованных специалистов для различных отраслей экономики и образования региона посредством предоставления качественных образовательных услуг.</w:t>
      </w:r>
    </w:p>
    <w:p w14:paraId="494144F7" w14:textId="77777777" w:rsidR="001562A8" w:rsidRPr="00E82746" w:rsidRDefault="001562A8" w:rsidP="00B60C33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82746">
        <w:rPr>
          <w:rFonts w:ascii="Times New Roman" w:eastAsia="Times New Roman" w:hAnsi="Times New Roman"/>
          <w:sz w:val="28"/>
          <w:szCs w:val="28"/>
          <w:lang w:eastAsia="ru-RU"/>
        </w:rPr>
        <w:t>В Нижневартовском государственном университете реализуются следующие уровни образования:</w:t>
      </w:r>
    </w:p>
    <w:p w14:paraId="6F8C640A" w14:textId="77777777" w:rsidR="009E6010" w:rsidRPr="00E82746" w:rsidRDefault="001536B5" w:rsidP="00B60C33">
      <w:pPr>
        <w:pStyle w:val="af"/>
        <w:numPr>
          <w:ilvl w:val="0"/>
          <w:numId w:val="11"/>
        </w:numPr>
        <w:rPr>
          <w:sz w:val="28"/>
          <w:szCs w:val="28"/>
        </w:rPr>
      </w:pPr>
      <w:r w:rsidRPr="00E82746">
        <w:rPr>
          <w:sz w:val="28"/>
          <w:szCs w:val="28"/>
        </w:rPr>
        <w:t>бакалавриат</w:t>
      </w:r>
      <w:r w:rsidR="009E6010" w:rsidRPr="00E82746">
        <w:rPr>
          <w:sz w:val="28"/>
          <w:szCs w:val="28"/>
        </w:rPr>
        <w:t xml:space="preserve"> (высшее образование)</w:t>
      </w:r>
      <w:r w:rsidRPr="00E82746">
        <w:rPr>
          <w:sz w:val="28"/>
          <w:szCs w:val="28"/>
        </w:rPr>
        <w:t xml:space="preserve">; </w:t>
      </w:r>
    </w:p>
    <w:p w14:paraId="77E6C7FE" w14:textId="77777777" w:rsidR="009E6010" w:rsidRPr="00E82746" w:rsidRDefault="001536B5" w:rsidP="00B60C33">
      <w:pPr>
        <w:pStyle w:val="af"/>
        <w:numPr>
          <w:ilvl w:val="0"/>
          <w:numId w:val="11"/>
        </w:numPr>
        <w:rPr>
          <w:sz w:val="28"/>
          <w:szCs w:val="28"/>
        </w:rPr>
      </w:pPr>
      <w:r w:rsidRPr="00E82746">
        <w:rPr>
          <w:sz w:val="28"/>
          <w:szCs w:val="28"/>
        </w:rPr>
        <w:t>специалитет</w:t>
      </w:r>
      <w:r w:rsidR="009E6010" w:rsidRPr="00E82746">
        <w:rPr>
          <w:sz w:val="28"/>
          <w:szCs w:val="28"/>
        </w:rPr>
        <w:t xml:space="preserve"> (высшее образование)</w:t>
      </w:r>
      <w:r w:rsidRPr="00E82746">
        <w:rPr>
          <w:sz w:val="28"/>
          <w:szCs w:val="28"/>
        </w:rPr>
        <w:t xml:space="preserve">; </w:t>
      </w:r>
    </w:p>
    <w:p w14:paraId="6B935EEC" w14:textId="77777777" w:rsidR="009E6010" w:rsidRPr="00E82746" w:rsidRDefault="001536B5" w:rsidP="00B60C33">
      <w:pPr>
        <w:pStyle w:val="af"/>
        <w:numPr>
          <w:ilvl w:val="0"/>
          <w:numId w:val="11"/>
        </w:numPr>
        <w:rPr>
          <w:sz w:val="28"/>
          <w:szCs w:val="28"/>
        </w:rPr>
      </w:pPr>
      <w:r w:rsidRPr="00E82746">
        <w:rPr>
          <w:sz w:val="28"/>
          <w:szCs w:val="28"/>
        </w:rPr>
        <w:t>магистратура</w:t>
      </w:r>
      <w:r w:rsidR="009E6010" w:rsidRPr="00E82746">
        <w:rPr>
          <w:sz w:val="28"/>
          <w:szCs w:val="28"/>
        </w:rPr>
        <w:t xml:space="preserve"> (высшее образование)</w:t>
      </w:r>
      <w:r w:rsidRPr="00E82746">
        <w:rPr>
          <w:sz w:val="28"/>
          <w:szCs w:val="28"/>
        </w:rPr>
        <w:t>;</w:t>
      </w:r>
    </w:p>
    <w:p w14:paraId="33130813" w14:textId="41ABC8C0" w:rsidR="00120FE0" w:rsidRDefault="001536B5" w:rsidP="00B60C33">
      <w:pPr>
        <w:pStyle w:val="af"/>
        <w:numPr>
          <w:ilvl w:val="0"/>
          <w:numId w:val="11"/>
        </w:numPr>
        <w:rPr>
          <w:sz w:val="28"/>
          <w:szCs w:val="28"/>
        </w:rPr>
      </w:pPr>
      <w:r w:rsidRPr="00E82746">
        <w:rPr>
          <w:sz w:val="28"/>
          <w:szCs w:val="28"/>
        </w:rPr>
        <w:t>аспирантур</w:t>
      </w:r>
      <w:r w:rsidR="009E6010" w:rsidRPr="00E82746">
        <w:rPr>
          <w:sz w:val="28"/>
          <w:szCs w:val="28"/>
        </w:rPr>
        <w:t>а</w:t>
      </w:r>
      <w:r w:rsidRPr="00E82746">
        <w:rPr>
          <w:sz w:val="28"/>
          <w:szCs w:val="28"/>
        </w:rPr>
        <w:t>.</w:t>
      </w:r>
    </w:p>
    <w:p w14:paraId="76414BB5" w14:textId="77777777" w:rsidR="00E766A7" w:rsidRPr="00E766A7" w:rsidRDefault="00E766A7" w:rsidP="00B60C33">
      <w:pPr>
        <w:pStyle w:val="af"/>
        <w:numPr>
          <w:ilvl w:val="0"/>
          <w:numId w:val="11"/>
        </w:numPr>
        <w:rPr>
          <w:sz w:val="28"/>
          <w:szCs w:val="28"/>
        </w:rPr>
      </w:pPr>
    </w:p>
    <w:p w14:paraId="2D9329AE" w14:textId="77777777" w:rsidR="000F779C" w:rsidRPr="00E82746" w:rsidRDefault="000F779C" w:rsidP="00B60C33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sz w:val="28"/>
          <w:szCs w:val="28"/>
        </w:rPr>
        <w:t xml:space="preserve">Учредителем вуза является </w:t>
      </w:r>
      <w:r w:rsidRPr="00E82746">
        <w:rPr>
          <w:rFonts w:ascii="Times New Roman" w:hAnsi="Times New Roman"/>
          <w:b/>
          <w:sz w:val="28"/>
          <w:szCs w:val="28"/>
        </w:rPr>
        <w:t>Российская Федерация</w:t>
      </w:r>
      <w:r w:rsidRPr="00E82746">
        <w:rPr>
          <w:rFonts w:ascii="Times New Roman" w:hAnsi="Times New Roman"/>
          <w:sz w:val="28"/>
          <w:szCs w:val="28"/>
        </w:rPr>
        <w:t>.</w:t>
      </w:r>
    </w:p>
    <w:p w14:paraId="01B2C7B7" w14:textId="77777777" w:rsidR="000F779C" w:rsidRPr="00E82746" w:rsidRDefault="000F779C" w:rsidP="00B60C33">
      <w:pPr>
        <w:spacing w:after="0" w:line="240" w:lineRule="auto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82746">
        <w:rPr>
          <w:rFonts w:ascii="Times New Roman" w:hAnsi="Times New Roman"/>
          <w:sz w:val="28"/>
          <w:szCs w:val="28"/>
        </w:rPr>
        <w:t xml:space="preserve">Функции и полномочия учредителя ВУЗа </w:t>
      </w:r>
      <w:r w:rsidRPr="00E82746">
        <w:rPr>
          <w:rFonts w:ascii="Times New Roman" w:hAnsi="Times New Roman"/>
          <w:b/>
          <w:sz w:val="28"/>
          <w:szCs w:val="28"/>
        </w:rPr>
        <w:t>осуществляет Министерство образования и науки Российской Федерации.</w:t>
      </w:r>
    </w:p>
    <w:p w14:paraId="42A4603E" w14:textId="77777777" w:rsidR="000F779C" w:rsidRPr="00E82746" w:rsidRDefault="000F779C" w:rsidP="00B60C33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sz w:val="28"/>
          <w:szCs w:val="28"/>
        </w:rPr>
        <w:t>Полное наименование университета на русском языке:</w:t>
      </w:r>
    </w:p>
    <w:p w14:paraId="66B365AF" w14:textId="77777777" w:rsidR="000F779C" w:rsidRPr="00E82746" w:rsidRDefault="000F779C" w:rsidP="00B60C33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 w:rsidRPr="00E82746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профессионального образования «Нижневартовский государственный университет»</w:t>
      </w:r>
    </w:p>
    <w:p w14:paraId="445C7A5E" w14:textId="77777777" w:rsidR="000F779C" w:rsidRPr="00E82746" w:rsidRDefault="000F779C" w:rsidP="00B60C33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sz w:val="28"/>
          <w:szCs w:val="28"/>
        </w:rPr>
        <w:t>Сокращенное наименование университета на русском языке:</w:t>
      </w:r>
    </w:p>
    <w:p w14:paraId="31342DB7" w14:textId="72E419C6" w:rsidR="000F779C" w:rsidRPr="00E82746" w:rsidRDefault="00A843D9" w:rsidP="00B60C33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E82746">
        <w:rPr>
          <w:rFonts w:ascii="Times New Roman" w:hAnsi="Times New Roman"/>
          <w:b/>
          <w:bCs/>
          <w:sz w:val="28"/>
          <w:szCs w:val="28"/>
        </w:rPr>
        <w:t>фгбоу</w:t>
      </w:r>
      <w:proofErr w:type="spellEnd"/>
      <w:r w:rsidRPr="00E82746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E82746">
        <w:rPr>
          <w:rFonts w:ascii="Times New Roman" w:hAnsi="Times New Roman"/>
          <w:b/>
          <w:bCs/>
          <w:sz w:val="28"/>
          <w:szCs w:val="28"/>
        </w:rPr>
        <w:t>впо</w:t>
      </w:r>
      <w:proofErr w:type="spellEnd"/>
      <w:r w:rsidRPr="00E82746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E82746">
        <w:rPr>
          <w:rFonts w:ascii="Times New Roman" w:hAnsi="Times New Roman"/>
          <w:b/>
          <w:bCs/>
          <w:sz w:val="28"/>
          <w:szCs w:val="28"/>
        </w:rPr>
        <w:t>нвгу</w:t>
      </w:r>
      <w:proofErr w:type="spellEnd"/>
    </w:p>
    <w:p w14:paraId="6190CA38" w14:textId="77777777" w:rsidR="000F779C" w:rsidRPr="00E82746" w:rsidRDefault="000F779C" w:rsidP="00B60C33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sz w:val="28"/>
          <w:szCs w:val="28"/>
        </w:rPr>
        <w:t>Наименование на английском языке:</w:t>
      </w:r>
    </w:p>
    <w:p w14:paraId="7C5B8393" w14:textId="260C5EEA" w:rsidR="000F779C" w:rsidRPr="00E82746" w:rsidRDefault="00A843D9" w:rsidP="00B60C33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  <w:u w:val="double"/>
        </w:rPr>
      </w:pPr>
      <w:r w:rsidRPr="00E82746">
        <w:rPr>
          <w:rFonts w:ascii="Times New Roman" w:hAnsi="Times New Roman"/>
          <w:b/>
          <w:bCs/>
          <w:sz w:val="28"/>
          <w:szCs w:val="28"/>
          <w:u w:val="double"/>
          <w:lang w:val="en-US"/>
        </w:rPr>
        <w:t>n</w:t>
      </w:r>
      <w:proofErr w:type="spellStart"/>
      <w:r w:rsidR="000F779C" w:rsidRPr="00E82746">
        <w:rPr>
          <w:rFonts w:ascii="Times New Roman" w:hAnsi="Times New Roman"/>
          <w:b/>
          <w:bCs/>
          <w:sz w:val="28"/>
          <w:szCs w:val="28"/>
          <w:u w:val="double"/>
        </w:rPr>
        <w:t>izhnevartovsk</w:t>
      </w:r>
      <w:proofErr w:type="spellEnd"/>
      <w:r w:rsidR="00033F04" w:rsidRPr="00E82746">
        <w:rPr>
          <w:rFonts w:ascii="Times New Roman" w:hAnsi="Times New Roman"/>
          <w:b/>
          <w:bCs/>
          <w:sz w:val="28"/>
          <w:szCs w:val="28"/>
          <w:u w:val="double"/>
        </w:rPr>
        <w:t xml:space="preserve"> </w:t>
      </w:r>
      <w:r w:rsidRPr="00E82746">
        <w:rPr>
          <w:rFonts w:ascii="Times New Roman" w:hAnsi="Times New Roman"/>
          <w:b/>
          <w:bCs/>
          <w:sz w:val="28"/>
          <w:szCs w:val="28"/>
          <w:u w:val="double"/>
          <w:lang w:val="en-US"/>
        </w:rPr>
        <w:t>s</w:t>
      </w:r>
      <w:proofErr w:type="spellStart"/>
      <w:r w:rsidR="000F779C" w:rsidRPr="00E82746">
        <w:rPr>
          <w:rFonts w:ascii="Times New Roman" w:hAnsi="Times New Roman"/>
          <w:b/>
          <w:bCs/>
          <w:sz w:val="28"/>
          <w:szCs w:val="28"/>
          <w:u w:val="double"/>
        </w:rPr>
        <w:t>tate</w:t>
      </w:r>
      <w:proofErr w:type="spellEnd"/>
      <w:r w:rsidR="00033F04" w:rsidRPr="00E82746">
        <w:rPr>
          <w:rFonts w:ascii="Times New Roman" w:hAnsi="Times New Roman"/>
          <w:b/>
          <w:bCs/>
          <w:sz w:val="28"/>
          <w:szCs w:val="28"/>
          <w:u w:val="double"/>
        </w:rPr>
        <w:t xml:space="preserve"> </w:t>
      </w:r>
      <w:r w:rsidRPr="00E82746">
        <w:rPr>
          <w:rFonts w:ascii="Times New Roman" w:hAnsi="Times New Roman"/>
          <w:b/>
          <w:bCs/>
          <w:sz w:val="28"/>
          <w:szCs w:val="28"/>
          <w:u w:val="double"/>
          <w:lang w:val="en-US"/>
        </w:rPr>
        <w:t>u</w:t>
      </w:r>
      <w:proofErr w:type="spellStart"/>
      <w:r w:rsidR="000F779C" w:rsidRPr="00E82746">
        <w:rPr>
          <w:rFonts w:ascii="Times New Roman" w:hAnsi="Times New Roman"/>
          <w:b/>
          <w:bCs/>
          <w:sz w:val="28"/>
          <w:szCs w:val="28"/>
          <w:u w:val="double"/>
        </w:rPr>
        <w:t>niversity</w:t>
      </w:r>
      <w:proofErr w:type="spellEnd"/>
      <w:r w:rsidR="000F779C" w:rsidRPr="00E82746">
        <w:rPr>
          <w:rFonts w:ascii="Times New Roman" w:hAnsi="Times New Roman"/>
          <w:b/>
          <w:bCs/>
          <w:sz w:val="28"/>
          <w:szCs w:val="28"/>
          <w:u w:val="double"/>
        </w:rPr>
        <w:t>,</w:t>
      </w:r>
      <w:r w:rsidRPr="00E82746">
        <w:rPr>
          <w:rFonts w:ascii="Times New Roman" w:hAnsi="Times New Roman"/>
          <w:b/>
          <w:bCs/>
          <w:sz w:val="28"/>
          <w:szCs w:val="28"/>
          <w:u w:val="double"/>
        </w:rPr>
        <w:t xml:space="preserve"> </w:t>
      </w:r>
      <w:proofErr w:type="spellStart"/>
      <w:r w:rsidRPr="00E82746">
        <w:rPr>
          <w:rFonts w:ascii="Times New Roman" w:hAnsi="Times New Roman"/>
          <w:b/>
          <w:bCs/>
          <w:sz w:val="28"/>
          <w:szCs w:val="28"/>
          <w:u w:val="double"/>
          <w:lang w:val="en-US"/>
        </w:rPr>
        <w:t>nvsu</w:t>
      </w:r>
      <w:proofErr w:type="spellEnd"/>
    </w:p>
    <w:p w14:paraId="666E1EEB" w14:textId="77777777" w:rsidR="000F779C" w:rsidRPr="00E82746" w:rsidRDefault="000F779C" w:rsidP="00B60C33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b/>
          <w:bCs/>
          <w:sz w:val="28"/>
          <w:szCs w:val="28"/>
          <w:u w:val="single"/>
        </w:rPr>
        <w:t>Почтовый адрес:</w:t>
      </w:r>
      <w:r w:rsidRPr="00E82746">
        <w:rPr>
          <w:rFonts w:ascii="Times New Roman" w:hAnsi="Times New Roman"/>
          <w:sz w:val="28"/>
          <w:szCs w:val="28"/>
        </w:rPr>
        <w:t xml:space="preserve"> 628605, Тюменская область, ХМАО-Югра, г. Нижневартовск, ул. Ленина, 56.</w:t>
      </w:r>
    </w:p>
    <w:p w14:paraId="29A50ED0" w14:textId="60DD189F" w:rsidR="000F779C" w:rsidRPr="00E82746" w:rsidRDefault="000F779C" w:rsidP="00B60C33">
      <w:pPr>
        <w:spacing w:after="0" w:line="24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u w:val="single"/>
        </w:rPr>
      </w:pPr>
      <w:r w:rsidRPr="00E82746">
        <w:rPr>
          <w:rFonts w:ascii="Times New Roman" w:hAnsi="Times New Roman"/>
          <w:b/>
          <w:bCs/>
          <w:sz w:val="28"/>
          <w:szCs w:val="28"/>
          <w:u w:val="single"/>
        </w:rPr>
        <w:t>Приемная ректора:</w:t>
      </w:r>
    </w:p>
    <w:p w14:paraId="3C361B8D" w14:textId="77777777" w:rsidR="000F779C" w:rsidRPr="00E82746" w:rsidRDefault="000F779C" w:rsidP="00B60C3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sz w:val="28"/>
          <w:szCs w:val="28"/>
        </w:rPr>
        <w:t xml:space="preserve">г. Нижневартовск, ул. Ленина, 56, 2 этаж, </w:t>
      </w:r>
      <w:proofErr w:type="spellStart"/>
      <w:r w:rsidRPr="00E82746">
        <w:rPr>
          <w:rFonts w:ascii="Times New Roman" w:hAnsi="Times New Roman"/>
          <w:sz w:val="28"/>
          <w:szCs w:val="28"/>
        </w:rPr>
        <w:t>каб</w:t>
      </w:r>
      <w:proofErr w:type="spellEnd"/>
      <w:r w:rsidRPr="00E82746">
        <w:rPr>
          <w:rFonts w:ascii="Times New Roman" w:hAnsi="Times New Roman"/>
          <w:sz w:val="28"/>
          <w:szCs w:val="28"/>
        </w:rPr>
        <w:t>. 201</w:t>
      </w:r>
    </w:p>
    <w:p w14:paraId="02CBCFD6" w14:textId="77777777" w:rsidR="000F779C" w:rsidRPr="00E82746" w:rsidRDefault="000F779C" w:rsidP="00B60C3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i/>
          <w:sz w:val="28"/>
          <w:szCs w:val="28"/>
        </w:rPr>
        <w:t>тел./факс:</w:t>
      </w:r>
      <w:r w:rsidRPr="00E82746">
        <w:rPr>
          <w:rFonts w:ascii="Times New Roman" w:hAnsi="Times New Roman"/>
          <w:sz w:val="28"/>
          <w:szCs w:val="28"/>
        </w:rPr>
        <w:t xml:space="preserve"> (3466) 44-39-50, факс: (3466) 45-18-05</w:t>
      </w:r>
    </w:p>
    <w:p w14:paraId="5FF0EF86" w14:textId="0EEC9B4C" w:rsidR="000F779C" w:rsidRPr="00E82746" w:rsidRDefault="000F779C" w:rsidP="00B60C3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i/>
          <w:iCs/>
          <w:sz w:val="28"/>
          <w:szCs w:val="28"/>
          <w:lang w:val="en-US"/>
        </w:rPr>
        <w:t>e</w:t>
      </w:r>
      <w:r w:rsidRPr="00E82746">
        <w:rPr>
          <w:rFonts w:ascii="Times New Roman" w:hAnsi="Times New Roman"/>
          <w:i/>
          <w:iCs/>
          <w:sz w:val="28"/>
          <w:szCs w:val="28"/>
        </w:rPr>
        <w:t>-</w:t>
      </w:r>
      <w:r w:rsidRPr="00E82746">
        <w:rPr>
          <w:rFonts w:ascii="Times New Roman" w:hAnsi="Times New Roman"/>
          <w:i/>
          <w:iCs/>
          <w:sz w:val="28"/>
          <w:szCs w:val="28"/>
          <w:lang w:val="en-US"/>
        </w:rPr>
        <w:t>mail</w:t>
      </w:r>
      <w:r w:rsidRPr="00E82746">
        <w:rPr>
          <w:rFonts w:ascii="Times New Roman" w:hAnsi="Times New Roman"/>
          <w:i/>
          <w:iCs/>
          <w:sz w:val="28"/>
          <w:szCs w:val="28"/>
        </w:rPr>
        <w:t>:</w:t>
      </w:r>
      <w:r w:rsidRPr="00E82746">
        <w:rPr>
          <w:rFonts w:ascii="Times New Roman" w:hAnsi="Times New Roman"/>
          <w:sz w:val="28"/>
          <w:szCs w:val="28"/>
        </w:rPr>
        <w:t xml:space="preserve"> </w:t>
      </w:r>
      <w:hyperlink r:id="rId8" w:history="1">
        <w:r w:rsidRPr="00E82746">
          <w:rPr>
            <w:rStyle w:val="a7"/>
            <w:rFonts w:ascii="Times New Roman" w:hAnsi="Times New Roman"/>
            <w:sz w:val="28"/>
            <w:szCs w:val="28"/>
            <w:lang w:val="en-US"/>
          </w:rPr>
          <w:t>nvsu</w:t>
        </w:r>
        <w:r w:rsidRPr="00E82746">
          <w:rPr>
            <w:rStyle w:val="a7"/>
            <w:rFonts w:ascii="Times New Roman" w:hAnsi="Times New Roman"/>
            <w:sz w:val="28"/>
            <w:szCs w:val="28"/>
          </w:rPr>
          <w:t>@</w:t>
        </w:r>
        <w:r w:rsidRPr="00E82746">
          <w:rPr>
            <w:rStyle w:val="a7"/>
            <w:rFonts w:ascii="Times New Roman" w:hAnsi="Times New Roman"/>
            <w:sz w:val="28"/>
            <w:szCs w:val="28"/>
            <w:lang w:val="en-US"/>
          </w:rPr>
          <w:t>nvsu</w:t>
        </w:r>
        <w:r w:rsidRPr="00E82746">
          <w:rPr>
            <w:rStyle w:val="a7"/>
            <w:rFonts w:ascii="Times New Roman" w:hAnsi="Times New Roman"/>
            <w:sz w:val="28"/>
            <w:szCs w:val="28"/>
          </w:rPr>
          <w:t>.</w:t>
        </w:r>
        <w:proofErr w:type="spellStart"/>
        <w:r w:rsidRPr="00E82746">
          <w:rPr>
            <w:rStyle w:val="a7"/>
            <w:rFonts w:ascii="Times New Roman" w:hAnsi="Times New Roman"/>
            <w:sz w:val="28"/>
            <w:szCs w:val="28"/>
            <w:lang w:val="en-US"/>
          </w:rPr>
          <w:t>ru</w:t>
        </w:r>
        <w:proofErr w:type="spellEnd"/>
      </w:hyperlink>
    </w:p>
    <w:p w14:paraId="3921DD05" w14:textId="77777777" w:rsidR="000F779C" w:rsidRPr="00E82746" w:rsidRDefault="000F779C" w:rsidP="00B60C3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i/>
          <w:iCs/>
          <w:sz w:val="28"/>
          <w:szCs w:val="28"/>
        </w:rPr>
        <w:t>Секретарь:</w:t>
      </w:r>
      <w:r w:rsidRPr="00E82746">
        <w:rPr>
          <w:rFonts w:ascii="Times New Roman" w:hAnsi="Times New Roman"/>
          <w:sz w:val="28"/>
          <w:szCs w:val="28"/>
        </w:rPr>
        <w:t xml:space="preserve"> Веснина Наталья Александровна</w:t>
      </w:r>
    </w:p>
    <w:p w14:paraId="6328E487" w14:textId="77777777" w:rsidR="00797AC4" w:rsidRPr="00E82746" w:rsidRDefault="00797AC4" w:rsidP="00B60C33">
      <w:pPr>
        <w:spacing w:after="0" w:line="240" w:lineRule="auto"/>
        <w:jc w:val="both"/>
        <w:rPr>
          <w:rFonts w:ascii="Times New Roman" w:hAnsi="Times New Roman"/>
          <w:i/>
          <w:iCs/>
          <w:sz w:val="28"/>
          <w:szCs w:val="28"/>
        </w:rPr>
      </w:pPr>
      <w:r w:rsidRPr="00E82746">
        <w:rPr>
          <w:rFonts w:ascii="Times New Roman" w:hAnsi="Times New Roman"/>
          <w:i/>
          <w:iCs/>
          <w:sz w:val="28"/>
          <w:szCs w:val="28"/>
        </w:rPr>
        <w:t xml:space="preserve">Приемная комиссия для абитуриентов: </w:t>
      </w:r>
      <w:r w:rsidRPr="00E82746">
        <w:rPr>
          <w:rFonts w:ascii="Times New Roman" w:hAnsi="Times New Roman"/>
          <w:sz w:val="28"/>
          <w:szCs w:val="28"/>
        </w:rPr>
        <w:t>тел. (3466) 46-40-50</w:t>
      </w:r>
    </w:p>
    <w:p w14:paraId="169BFA15" w14:textId="77777777" w:rsidR="000F779C" w:rsidRPr="00E82746" w:rsidRDefault="000F779C" w:rsidP="00B60C33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  <w:r w:rsidRPr="00E82746">
        <w:rPr>
          <w:rFonts w:ascii="Times New Roman" w:hAnsi="Times New Roman"/>
          <w:b/>
          <w:bCs/>
          <w:sz w:val="24"/>
          <w:szCs w:val="24"/>
          <w:u w:val="single"/>
        </w:rPr>
        <w:t>Часы работы:</w:t>
      </w:r>
    </w:p>
    <w:p w14:paraId="78D5B332" w14:textId="08B31079" w:rsidR="000F779C" w:rsidRPr="00E82746" w:rsidRDefault="005D3C8C" w:rsidP="00B60C33">
      <w:pPr>
        <w:tabs>
          <w:tab w:val="right" w:pos="3969"/>
          <w:tab w:val="center" w:pos="6237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E82746">
        <w:rPr>
          <w:rFonts w:ascii="Times New Roman" w:hAnsi="Times New Roman"/>
          <w:sz w:val="24"/>
          <w:szCs w:val="24"/>
        </w:rPr>
        <w:tab/>
      </w:r>
      <w:r w:rsidR="000F779C" w:rsidRPr="00E82746">
        <w:rPr>
          <w:rFonts w:ascii="Times New Roman" w:hAnsi="Times New Roman"/>
          <w:sz w:val="24"/>
          <w:szCs w:val="24"/>
        </w:rPr>
        <w:t>Понедельник – четверг</w:t>
      </w:r>
      <w:r w:rsidR="00797AC4" w:rsidRPr="00E82746">
        <w:rPr>
          <w:rFonts w:ascii="Times New Roman" w:hAnsi="Times New Roman"/>
          <w:sz w:val="24"/>
          <w:szCs w:val="24"/>
        </w:rPr>
        <w:tab/>
      </w:r>
      <w:r w:rsidR="000F779C" w:rsidRPr="00E82746">
        <w:rPr>
          <w:rFonts w:ascii="Times New Roman" w:hAnsi="Times New Roman"/>
          <w:sz w:val="24"/>
          <w:szCs w:val="24"/>
        </w:rPr>
        <w:t>8</w:t>
      </w:r>
      <w:r w:rsidR="000F779C" w:rsidRPr="00E82746">
        <w:rPr>
          <w:rFonts w:ascii="Times New Roman" w:hAnsi="Times New Roman"/>
          <w:sz w:val="24"/>
          <w:szCs w:val="24"/>
          <w:vertAlign w:val="superscript"/>
        </w:rPr>
        <w:t xml:space="preserve">30 </w:t>
      </w:r>
      <w:r w:rsidR="000F779C" w:rsidRPr="00E82746">
        <w:rPr>
          <w:rFonts w:ascii="Times New Roman" w:hAnsi="Times New Roman"/>
          <w:sz w:val="24"/>
          <w:szCs w:val="24"/>
        </w:rPr>
        <w:t>– 17</w:t>
      </w:r>
      <w:r w:rsidR="000F779C" w:rsidRPr="00E82746">
        <w:rPr>
          <w:rFonts w:ascii="Times New Roman" w:hAnsi="Times New Roman"/>
          <w:sz w:val="24"/>
          <w:szCs w:val="24"/>
          <w:vertAlign w:val="superscript"/>
        </w:rPr>
        <w:t>00</w:t>
      </w:r>
      <w:r w:rsidR="000F779C" w:rsidRPr="00E82746">
        <w:rPr>
          <w:rFonts w:ascii="Times New Roman" w:hAnsi="Times New Roman"/>
          <w:sz w:val="24"/>
          <w:szCs w:val="24"/>
        </w:rPr>
        <w:t>,</w:t>
      </w:r>
    </w:p>
    <w:p w14:paraId="39486E84" w14:textId="051B532F" w:rsidR="000F779C" w:rsidRPr="00E82746" w:rsidRDefault="006919FB" w:rsidP="00B60C33">
      <w:pPr>
        <w:tabs>
          <w:tab w:val="right" w:pos="3969"/>
          <w:tab w:val="center" w:pos="6237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E82746">
        <w:rPr>
          <w:rFonts w:ascii="Times New Roman" w:hAnsi="Times New Roman"/>
          <w:sz w:val="24"/>
          <w:szCs w:val="24"/>
        </w:rPr>
        <w:tab/>
      </w:r>
      <w:r w:rsidR="000F779C" w:rsidRPr="00E82746">
        <w:rPr>
          <w:rFonts w:ascii="Times New Roman" w:hAnsi="Times New Roman"/>
          <w:sz w:val="24"/>
          <w:szCs w:val="24"/>
        </w:rPr>
        <w:t xml:space="preserve">пятница </w:t>
      </w:r>
      <w:r w:rsidR="00797AC4" w:rsidRPr="00E82746">
        <w:rPr>
          <w:rFonts w:ascii="Times New Roman" w:hAnsi="Times New Roman"/>
          <w:sz w:val="24"/>
          <w:szCs w:val="24"/>
        </w:rPr>
        <w:tab/>
      </w:r>
      <w:r w:rsidR="000F779C" w:rsidRPr="00E82746">
        <w:rPr>
          <w:rFonts w:ascii="Times New Roman" w:hAnsi="Times New Roman"/>
          <w:sz w:val="24"/>
          <w:szCs w:val="24"/>
        </w:rPr>
        <w:t>8</w:t>
      </w:r>
      <w:r w:rsidR="000F779C" w:rsidRPr="00E82746">
        <w:rPr>
          <w:rFonts w:ascii="Times New Roman" w:hAnsi="Times New Roman"/>
          <w:sz w:val="24"/>
          <w:szCs w:val="24"/>
          <w:vertAlign w:val="superscript"/>
        </w:rPr>
        <w:t>30</w:t>
      </w:r>
      <w:r w:rsidR="000F779C" w:rsidRPr="00E82746">
        <w:rPr>
          <w:rFonts w:ascii="Times New Roman" w:hAnsi="Times New Roman"/>
          <w:sz w:val="24"/>
          <w:szCs w:val="24"/>
        </w:rPr>
        <w:t xml:space="preserve"> – 15</w:t>
      </w:r>
      <w:r w:rsidR="000F779C" w:rsidRPr="00E82746">
        <w:rPr>
          <w:rFonts w:ascii="Times New Roman" w:hAnsi="Times New Roman"/>
          <w:sz w:val="24"/>
          <w:szCs w:val="24"/>
          <w:vertAlign w:val="superscript"/>
        </w:rPr>
        <w:t>30</w:t>
      </w:r>
      <w:r w:rsidR="000F779C" w:rsidRPr="00E82746">
        <w:rPr>
          <w:rFonts w:ascii="Times New Roman" w:hAnsi="Times New Roman"/>
          <w:sz w:val="24"/>
          <w:szCs w:val="24"/>
        </w:rPr>
        <w:t>,</w:t>
      </w:r>
    </w:p>
    <w:p w14:paraId="2AC4806B" w14:textId="495C9F3F" w:rsidR="000F779C" w:rsidRPr="00E82746" w:rsidRDefault="006919FB" w:rsidP="00B60C33">
      <w:pPr>
        <w:tabs>
          <w:tab w:val="right" w:pos="3969"/>
          <w:tab w:val="center" w:pos="6237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E82746">
        <w:rPr>
          <w:rFonts w:ascii="Times New Roman" w:hAnsi="Times New Roman"/>
          <w:sz w:val="24"/>
          <w:szCs w:val="24"/>
        </w:rPr>
        <w:tab/>
      </w:r>
      <w:r w:rsidR="000F779C" w:rsidRPr="00E82746">
        <w:rPr>
          <w:rFonts w:ascii="Times New Roman" w:hAnsi="Times New Roman"/>
          <w:sz w:val="24"/>
          <w:szCs w:val="24"/>
        </w:rPr>
        <w:t xml:space="preserve">обед </w:t>
      </w:r>
      <w:r w:rsidR="00797AC4" w:rsidRPr="00E82746">
        <w:rPr>
          <w:rFonts w:ascii="Times New Roman" w:hAnsi="Times New Roman"/>
          <w:sz w:val="24"/>
          <w:szCs w:val="24"/>
        </w:rPr>
        <w:tab/>
      </w:r>
      <w:r w:rsidR="000F779C" w:rsidRPr="00E82746">
        <w:rPr>
          <w:rFonts w:ascii="Times New Roman" w:hAnsi="Times New Roman"/>
          <w:sz w:val="24"/>
          <w:szCs w:val="24"/>
        </w:rPr>
        <w:t>13</w:t>
      </w:r>
      <w:r w:rsidR="000F779C" w:rsidRPr="00E82746">
        <w:rPr>
          <w:rFonts w:ascii="Times New Roman" w:hAnsi="Times New Roman"/>
          <w:sz w:val="24"/>
          <w:szCs w:val="24"/>
          <w:vertAlign w:val="superscript"/>
        </w:rPr>
        <w:t>00</w:t>
      </w:r>
      <w:r w:rsidR="000F779C" w:rsidRPr="00E82746">
        <w:rPr>
          <w:rFonts w:ascii="Times New Roman" w:hAnsi="Times New Roman"/>
          <w:sz w:val="24"/>
          <w:szCs w:val="24"/>
        </w:rPr>
        <w:t xml:space="preserve"> – 14</w:t>
      </w:r>
      <w:r w:rsidR="000F779C" w:rsidRPr="00E82746">
        <w:rPr>
          <w:rFonts w:ascii="Times New Roman" w:hAnsi="Times New Roman"/>
          <w:sz w:val="24"/>
          <w:szCs w:val="24"/>
          <w:vertAlign w:val="superscript"/>
        </w:rPr>
        <w:t>00</w:t>
      </w:r>
      <w:r w:rsidR="000F779C" w:rsidRPr="00E82746">
        <w:rPr>
          <w:rFonts w:ascii="Times New Roman" w:hAnsi="Times New Roman"/>
          <w:sz w:val="24"/>
          <w:szCs w:val="24"/>
        </w:rPr>
        <w:t>,</w:t>
      </w:r>
    </w:p>
    <w:p w14:paraId="4F7F40C4" w14:textId="4855A1A0" w:rsidR="00A15944" w:rsidRDefault="005D3C8C" w:rsidP="00B60C33">
      <w:pPr>
        <w:tabs>
          <w:tab w:val="right" w:pos="3969"/>
          <w:tab w:val="center" w:pos="6237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E82746">
        <w:rPr>
          <w:rFonts w:ascii="Times New Roman" w:hAnsi="Times New Roman"/>
          <w:sz w:val="24"/>
          <w:szCs w:val="24"/>
        </w:rPr>
        <w:tab/>
      </w:r>
      <w:r w:rsidR="00797AC4" w:rsidRPr="00E82746">
        <w:rPr>
          <w:rFonts w:ascii="Times New Roman" w:hAnsi="Times New Roman"/>
          <w:sz w:val="24"/>
          <w:szCs w:val="24"/>
        </w:rPr>
        <w:t xml:space="preserve">выходные дни </w:t>
      </w:r>
      <w:r w:rsidR="00797AC4" w:rsidRPr="00E82746">
        <w:rPr>
          <w:rFonts w:ascii="Times New Roman" w:hAnsi="Times New Roman"/>
          <w:sz w:val="24"/>
          <w:szCs w:val="24"/>
        </w:rPr>
        <w:tab/>
      </w:r>
      <w:r w:rsidR="000F779C" w:rsidRPr="00E82746">
        <w:rPr>
          <w:rFonts w:ascii="Times New Roman" w:hAnsi="Times New Roman"/>
          <w:sz w:val="24"/>
          <w:szCs w:val="24"/>
        </w:rPr>
        <w:t>суббота, воскресение.</w:t>
      </w:r>
    </w:p>
    <w:p w14:paraId="5DEA0B4D" w14:textId="13D144D1" w:rsidR="00F85CB3" w:rsidRPr="00A15944" w:rsidRDefault="00A15944" w:rsidP="00B60C3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33879B08" w14:textId="502CECA8" w:rsidR="001536B5" w:rsidRPr="00E82746" w:rsidRDefault="009E6010" w:rsidP="00B60C33">
      <w:pPr>
        <w:pStyle w:val="affb"/>
        <w:spacing w:before="0" w:after="0"/>
      </w:pPr>
      <w:bookmarkStart w:id="1" w:name="_Toc215773759"/>
      <w:r w:rsidRPr="00E82746">
        <w:lastRenderedPageBreak/>
        <w:t>Символика</w:t>
      </w:r>
      <w:r w:rsidR="00F70B0D" w:rsidRPr="00E82746">
        <w:t xml:space="preserve"> </w:t>
      </w:r>
      <w:r w:rsidR="001536B5" w:rsidRPr="00E82746">
        <w:t>НВГУ</w:t>
      </w:r>
      <w:bookmarkEnd w:id="1"/>
    </w:p>
    <w:p w14:paraId="2DED66F3" w14:textId="728A7177" w:rsidR="009E6010" w:rsidRPr="00E82746" w:rsidRDefault="006919FB" w:rsidP="00B60C33">
      <w:pPr>
        <w:spacing w:after="0" w:line="240" w:lineRule="auto"/>
        <w:jc w:val="right"/>
        <w:rPr>
          <w:rFonts w:ascii="Times New Roman" w:hAnsi="Times New Roman"/>
          <w:i/>
          <w:iCs/>
          <w:sz w:val="28"/>
          <w:szCs w:val="28"/>
        </w:rPr>
      </w:pPr>
      <w:proofErr w:type="spellStart"/>
      <w:r w:rsidRPr="00E82746">
        <w:rPr>
          <w:rFonts w:ascii="Times New Roman" w:hAnsi="Times New Roman"/>
          <w:i/>
          <w:iCs/>
          <w:sz w:val="28"/>
          <w:szCs w:val="28"/>
          <w:lang w:val="en-US"/>
        </w:rPr>
        <w:t>p</w:t>
      </w:r>
      <w:r w:rsidR="00F85CB3" w:rsidRPr="00E82746">
        <w:rPr>
          <w:rFonts w:ascii="Times New Roman" w:hAnsi="Times New Roman"/>
          <w:i/>
          <w:iCs/>
          <w:sz w:val="28"/>
          <w:szCs w:val="28"/>
          <w:lang w:val="en-US"/>
        </w:rPr>
        <w:t>rospera</w:t>
      </w:r>
      <w:proofErr w:type="spellEnd"/>
      <w:r w:rsidR="00F85CB3" w:rsidRPr="00E82746">
        <w:rPr>
          <w:rFonts w:ascii="Times New Roman" w:hAnsi="Times New Roman"/>
          <w:i/>
          <w:iCs/>
          <w:sz w:val="28"/>
          <w:szCs w:val="28"/>
        </w:rPr>
        <w:t xml:space="preserve"> </w:t>
      </w:r>
      <w:r w:rsidR="00F85CB3" w:rsidRPr="00E82746">
        <w:rPr>
          <w:rFonts w:ascii="Times New Roman" w:hAnsi="Times New Roman"/>
          <w:i/>
          <w:iCs/>
          <w:sz w:val="28"/>
          <w:szCs w:val="28"/>
          <w:lang w:val="en-US"/>
        </w:rPr>
        <w:t>populi</w:t>
      </w:r>
      <w:r w:rsidR="00F85CB3" w:rsidRPr="00E82746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="00F85CB3" w:rsidRPr="00E82746">
        <w:rPr>
          <w:rFonts w:ascii="Times New Roman" w:hAnsi="Times New Roman"/>
          <w:i/>
          <w:iCs/>
          <w:sz w:val="28"/>
          <w:szCs w:val="28"/>
          <w:lang w:val="en-US"/>
        </w:rPr>
        <w:t>educatione</w:t>
      </w:r>
      <w:proofErr w:type="spellEnd"/>
    </w:p>
    <w:p w14:paraId="46FBE572" w14:textId="77777777" w:rsidR="009E6010" w:rsidRPr="00E82746" w:rsidRDefault="009E6010" w:rsidP="00B60C33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 w:rsidRPr="00E82746">
        <w:rPr>
          <w:rFonts w:ascii="Times New Roman" w:hAnsi="Times New Roman"/>
          <w:sz w:val="20"/>
          <w:szCs w:val="20"/>
        </w:rPr>
        <w:t>(пер. с лат. - Образование для успешных людей)</w:t>
      </w:r>
    </w:p>
    <w:p w14:paraId="6FED200B" w14:textId="2F32F37E" w:rsidR="009E6010" w:rsidRPr="00E82746" w:rsidRDefault="00A532C4" w:rsidP="00B60C3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0B3F31A" wp14:editId="6E697690">
                <wp:simplePos x="0" y="0"/>
                <wp:positionH relativeFrom="column">
                  <wp:posOffset>635</wp:posOffset>
                </wp:positionH>
                <wp:positionV relativeFrom="paragraph">
                  <wp:posOffset>1659890</wp:posOffset>
                </wp:positionV>
                <wp:extent cx="160528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2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E17BBA" w14:textId="449FDD2A" w:rsidR="00A532C4" w:rsidRPr="00A532C4" w:rsidRDefault="00A532C4" w:rsidP="00A532C4">
                            <w:pPr>
                              <w:pStyle w:val="aff5"/>
                              <w:jc w:val="center"/>
                              <w:rPr>
                                <w:rFonts w:ascii="Times New Roman" w:hAnsi="Times New Roman"/>
                                <w:noProof/>
                                <w:sz w:val="28"/>
                                <w:szCs w:val="28"/>
                              </w:rPr>
                            </w:pPr>
                            <w:r w:rsidRPr="00A532C4">
                              <w:rPr>
                                <w:rFonts w:ascii="Times New Roman" w:hAnsi="Times New Roman"/>
                              </w:rPr>
                              <w:t xml:space="preserve">Рисунок </w:t>
                            </w:r>
                            <w:r w:rsidRPr="00A532C4">
                              <w:rPr>
                                <w:rFonts w:ascii="Times New Roman" w:hAnsi="Times New Roman"/>
                              </w:rPr>
                              <w:fldChar w:fldCharType="begin"/>
                            </w:r>
                            <w:r w:rsidRPr="00A532C4">
                              <w:rPr>
                                <w:rFonts w:ascii="Times New Roman" w:hAnsi="Times New Roman"/>
                              </w:rPr>
                              <w:instrText xml:space="preserve"> SEQ Рисунок \* ARABIC </w:instrText>
                            </w:r>
                            <w:r w:rsidRPr="00A532C4">
                              <w:rPr>
                                <w:rFonts w:ascii="Times New Roman" w:hAnsi="Times New Roman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/>
                                <w:noProof/>
                              </w:rPr>
                              <w:t>1</w:t>
                            </w:r>
                            <w:r w:rsidRPr="00A532C4">
                              <w:rPr>
                                <w:rFonts w:ascii="Times New Roman" w:hAnsi="Times New Roman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B3F31A" id="_x0000_t202" coordsize="21600,21600" o:spt="202" path="m,l,21600r21600,l21600,xe">
                <v:stroke joinstyle="miter"/>
                <v:path gradientshapeok="t" o:connecttype="rect"/>
              </v:shapetype>
              <v:shape id="Надпись 7" o:spid="_x0000_s1026" type="#_x0000_t202" style="position:absolute;left:0;text-align:left;margin-left:.05pt;margin-top:130.7pt;width:126.4pt;height:.0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" stroked="f">
                <v:textbox style="mso-fit-shape-to-text:t" inset="0,0,0,0">
                  <w:txbxContent>
                    <w:p w14:paraId="6AE17BBA" w14:textId="449FDD2A" w:rsidR="00A532C4" w:rsidRPr="00A532C4" w:rsidRDefault="00A532C4" w:rsidP="00A532C4">
                      <w:pPr>
                        <w:pStyle w:val="aff5"/>
                        <w:jc w:val="center"/>
                        <w:rPr>
                          <w:rFonts w:ascii="Times New Roman" w:hAnsi="Times New Roman"/>
                          <w:noProof/>
                          <w:sz w:val="28"/>
                          <w:szCs w:val="28"/>
                        </w:rPr>
                      </w:pPr>
                      <w:r w:rsidRPr="00A532C4">
                        <w:rPr>
                          <w:rFonts w:ascii="Times New Roman" w:hAnsi="Times New Roman"/>
                        </w:rPr>
                        <w:t xml:space="preserve">Рисунок </w:t>
                      </w:r>
                      <w:r w:rsidRPr="00A532C4">
                        <w:rPr>
                          <w:rFonts w:ascii="Times New Roman" w:hAnsi="Times New Roman"/>
                        </w:rPr>
                        <w:fldChar w:fldCharType="begin"/>
                      </w:r>
                      <w:r w:rsidRPr="00A532C4">
                        <w:rPr>
                          <w:rFonts w:ascii="Times New Roman" w:hAnsi="Times New Roman"/>
                        </w:rPr>
                        <w:instrText xml:space="preserve"> SEQ Рисунок \* ARABIC </w:instrText>
                      </w:r>
                      <w:r w:rsidRPr="00A532C4">
                        <w:rPr>
                          <w:rFonts w:ascii="Times New Roman" w:hAnsi="Times New Roman"/>
                        </w:rPr>
                        <w:fldChar w:fldCharType="separate"/>
                      </w:r>
                      <w:r>
                        <w:rPr>
                          <w:rFonts w:ascii="Times New Roman" w:hAnsi="Times New Roman"/>
                          <w:noProof/>
                        </w:rPr>
                        <w:t>1</w:t>
                      </w:r>
                      <w:r w:rsidRPr="00A532C4">
                        <w:rPr>
                          <w:rFonts w:ascii="Times New Roman" w:hAnsi="Times New Roman"/>
                        </w:rP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0F67C4" w:rsidRPr="00E82746">
        <w:rPr>
          <w:rFonts w:ascii="Times New Roman" w:hAnsi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1" locked="0" layoutInCell="1" allowOverlap="1" wp14:anchorId="7F795C3F" wp14:editId="0B9AE2EF">
            <wp:simplePos x="0" y="0"/>
            <wp:positionH relativeFrom="column">
              <wp:posOffset>635</wp:posOffset>
            </wp:positionH>
            <wp:positionV relativeFrom="paragraph">
              <wp:posOffset>-2540</wp:posOffset>
            </wp:positionV>
            <wp:extent cx="1605280" cy="1605280"/>
            <wp:effectExtent l="0" t="0" r="0" b="0"/>
            <wp:wrapTight wrapText="bothSides">
              <wp:wrapPolygon edited="0">
                <wp:start x="0" y="0"/>
                <wp:lineTo x="0" y="21275"/>
                <wp:lineTo x="21275" y="21275"/>
                <wp:lineTo x="21275" y="0"/>
                <wp:lineTo x="0" y="0"/>
              </wp:wrapPolygon>
            </wp:wrapTight>
            <wp:docPr id="3" name="Рисунок 1" descr="http://nggu.ru/ru/symbol/prev_small_NVG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http://nggu.ru/ru/symbol/prev_small_NVGU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280" cy="160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536B5" w:rsidRPr="00E82746">
        <w:rPr>
          <w:rFonts w:ascii="Times New Roman" w:hAnsi="Times New Roman"/>
          <w:sz w:val="28"/>
          <w:szCs w:val="28"/>
        </w:rPr>
        <w:t>Цвета:</w:t>
      </w:r>
    </w:p>
    <w:p w14:paraId="76F3375C" w14:textId="77777777" w:rsidR="009E6010" w:rsidRPr="00E82746" w:rsidRDefault="001536B5" w:rsidP="00B60C3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b/>
          <w:color w:val="70AD47" w:themeColor="accent6"/>
          <w:sz w:val="28"/>
          <w:szCs w:val="28"/>
        </w:rPr>
        <w:t>зеленый</w:t>
      </w:r>
      <w:r w:rsidR="009E6010" w:rsidRPr="00E82746">
        <w:rPr>
          <w:rFonts w:ascii="Times New Roman" w:hAnsi="Times New Roman"/>
          <w:color w:val="70AD47" w:themeColor="accent6"/>
          <w:sz w:val="28"/>
          <w:szCs w:val="28"/>
        </w:rPr>
        <w:t xml:space="preserve"> </w:t>
      </w:r>
      <w:r w:rsidR="009E6010" w:rsidRPr="00E82746">
        <w:rPr>
          <w:rFonts w:ascii="Times New Roman" w:hAnsi="Times New Roman"/>
          <w:sz w:val="28"/>
          <w:szCs w:val="28"/>
        </w:rPr>
        <w:t>–</w:t>
      </w:r>
      <w:r w:rsidRPr="00E82746">
        <w:rPr>
          <w:rFonts w:ascii="Times New Roman" w:hAnsi="Times New Roman"/>
          <w:sz w:val="28"/>
          <w:szCs w:val="28"/>
        </w:rPr>
        <w:t xml:space="preserve"> символизирует</w:t>
      </w:r>
      <w:r w:rsidR="00A92093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процветание</w:t>
      </w:r>
      <w:r w:rsidR="00A92093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и</w:t>
      </w:r>
      <w:r w:rsidR="00A92093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новые</w:t>
      </w:r>
      <w:r w:rsidR="00A92093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начинания, а</w:t>
      </w:r>
      <w:r w:rsidR="00A92093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также</w:t>
      </w:r>
      <w:r w:rsidR="00A92093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стабильность,</w:t>
      </w:r>
      <w:r w:rsidR="00A92093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прогресс,</w:t>
      </w:r>
      <w:r w:rsidR="00A92093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организованность,</w:t>
      </w:r>
      <w:r w:rsidR="00A92093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идеализм;</w:t>
      </w:r>
    </w:p>
    <w:p w14:paraId="6B9FC96B" w14:textId="77777777" w:rsidR="009E6010" w:rsidRPr="00E82746" w:rsidRDefault="001536B5" w:rsidP="00B60C3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b/>
          <w:color w:val="2E74B5" w:themeColor="accent5" w:themeShade="BF"/>
          <w:sz w:val="28"/>
          <w:szCs w:val="28"/>
        </w:rPr>
        <w:t>синий</w:t>
      </w:r>
      <w:r w:rsidR="009E6010" w:rsidRPr="00E82746">
        <w:rPr>
          <w:rFonts w:ascii="Times New Roman" w:hAnsi="Times New Roman"/>
          <w:color w:val="2E74B5" w:themeColor="accent5" w:themeShade="BF"/>
          <w:sz w:val="28"/>
          <w:szCs w:val="28"/>
        </w:rPr>
        <w:t xml:space="preserve"> </w:t>
      </w:r>
      <w:r w:rsidR="009E6010" w:rsidRPr="00E82746">
        <w:rPr>
          <w:rFonts w:ascii="Times New Roman" w:hAnsi="Times New Roman"/>
          <w:sz w:val="28"/>
          <w:szCs w:val="28"/>
        </w:rPr>
        <w:t>–</w:t>
      </w:r>
      <w:r w:rsidRPr="00E82746">
        <w:rPr>
          <w:rFonts w:ascii="Times New Roman" w:hAnsi="Times New Roman"/>
          <w:sz w:val="28"/>
          <w:szCs w:val="28"/>
        </w:rPr>
        <w:t xml:space="preserve"> это</w:t>
      </w:r>
      <w:r w:rsidR="00A92093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постоянство,</w:t>
      </w:r>
      <w:r w:rsidR="00A92093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настойчивость,</w:t>
      </w:r>
      <w:r w:rsidR="00A92093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серьезность,</w:t>
      </w:r>
      <w:r w:rsidR="00A92093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строгость.</w:t>
      </w:r>
      <w:r w:rsidR="00A92093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Он</w:t>
      </w:r>
      <w:r w:rsidR="00A92093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создает</w:t>
      </w:r>
      <w:r w:rsidR="00A92093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предпосылку</w:t>
      </w:r>
      <w:r w:rsidR="00A92093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для</w:t>
      </w:r>
      <w:r w:rsidR="00A92093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глубокого</w:t>
      </w:r>
      <w:r w:rsidR="00A92093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размышления</w:t>
      </w:r>
      <w:r w:rsidR="00A92093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над</w:t>
      </w:r>
      <w:r w:rsidR="00A92093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жизнью,</w:t>
      </w:r>
      <w:r w:rsidR="00A92093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зовет</w:t>
      </w:r>
      <w:r w:rsidR="00A92093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к</w:t>
      </w:r>
      <w:r w:rsidR="00A92093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нахождению</w:t>
      </w:r>
      <w:r w:rsidR="00A92093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смысла,</w:t>
      </w:r>
      <w:r w:rsidR="00A92093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истины.</w:t>
      </w:r>
    </w:p>
    <w:p w14:paraId="6BFEF798" w14:textId="527CDEF6" w:rsidR="009E6010" w:rsidRPr="00E82746" w:rsidRDefault="001536B5" w:rsidP="00B60C3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sz w:val="28"/>
          <w:szCs w:val="28"/>
        </w:rPr>
        <w:t>Каждый</w:t>
      </w:r>
      <w:r w:rsidR="00A436B5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элемент</w:t>
      </w:r>
      <w:r w:rsidR="00A436B5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в</w:t>
      </w:r>
      <w:r w:rsidR="00A436B5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эмблеме</w:t>
      </w:r>
      <w:r w:rsidR="00A436B5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имеет</w:t>
      </w:r>
      <w:r w:rsidR="00A436B5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своё</w:t>
      </w:r>
      <w:r w:rsidR="00A436B5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значение:</w:t>
      </w:r>
    </w:p>
    <w:p w14:paraId="60D2E941" w14:textId="77777777" w:rsidR="001064F1" w:rsidRPr="00E82746" w:rsidRDefault="001064F1" w:rsidP="00B60C33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43ABA6E7" w14:textId="77777777" w:rsidR="009E6010" w:rsidRPr="00E82746" w:rsidRDefault="001536B5" w:rsidP="00B60C33">
      <w:pPr>
        <w:pStyle w:val="af"/>
        <w:numPr>
          <w:ilvl w:val="0"/>
          <w:numId w:val="12"/>
        </w:numPr>
        <w:ind w:left="357" w:firstLine="567"/>
        <w:rPr>
          <w:sz w:val="28"/>
          <w:szCs w:val="28"/>
        </w:rPr>
      </w:pPr>
      <w:r w:rsidRPr="00E82746">
        <w:rPr>
          <w:b/>
          <w:i/>
          <w:sz w:val="28"/>
          <w:szCs w:val="28"/>
        </w:rPr>
        <w:t>книга</w:t>
      </w:r>
      <w:r w:rsidRPr="00E82746">
        <w:rPr>
          <w:sz w:val="28"/>
          <w:szCs w:val="28"/>
        </w:rPr>
        <w:t>, как</w:t>
      </w:r>
      <w:r w:rsidR="00F70B0D" w:rsidRPr="00E82746">
        <w:rPr>
          <w:sz w:val="28"/>
          <w:szCs w:val="28"/>
        </w:rPr>
        <w:t xml:space="preserve"> </w:t>
      </w:r>
      <w:r w:rsidRPr="00E82746">
        <w:rPr>
          <w:sz w:val="28"/>
          <w:szCs w:val="28"/>
        </w:rPr>
        <w:t>архетип</w:t>
      </w:r>
      <w:r w:rsidR="00F70B0D" w:rsidRPr="00E82746">
        <w:rPr>
          <w:sz w:val="28"/>
          <w:szCs w:val="28"/>
        </w:rPr>
        <w:t xml:space="preserve"> </w:t>
      </w:r>
      <w:r w:rsidRPr="00E82746">
        <w:rPr>
          <w:sz w:val="28"/>
          <w:szCs w:val="28"/>
        </w:rPr>
        <w:t>по</w:t>
      </w:r>
      <w:r w:rsidR="00F70B0D" w:rsidRPr="00E82746">
        <w:rPr>
          <w:sz w:val="28"/>
          <w:szCs w:val="28"/>
        </w:rPr>
        <w:t xml:space="preserve"> </w:t>
      </w:r>
      <w:r w:rsidRPr="00E82746">
        <w:rPr>
          <w:sz w:val="28"/>
          <w:szCs w:val="28"/>
        </w:rPr>
        <w:t>Юнгу</w:t>
      </w:r>
      <w:r w:rsidR="00F70B0D" w:rsidRPr="00E82746">
        <w:rPr>
          <w:sz w:val="28"/>
          <w:szCs w:val="28"/>
        </w:rPr>
        <w:t xml:space="preserve"> </w:t>
      </w:r>
      <w:r w:rsidR="00B1264A" w:rsidRPr="00E82746">
        <w:rPr>
          <w:sz w:val="28"/>
          <w:szCs w:val="28"/>
        </w:rPr>
        <w:t>–</w:t>
      </w:r>
      <w:r w:rsidRPr="00E82746">
        <w:rPr>
          <w:sz w:val="28"/>
          <w:szCs w:val="28"/>
        </w:rPr>
        <w:t xml:space="preserve"> это</w:t>
      </w:r>
      <w:r w:rsidR="00F70B0D" w:rsidRPr="00E82746">
        <w:rPr>
          <w:sz w:val="28"/>
          <w:szCs w:val="28"/>
        </w:rPr>
        <w:t xml:space="preserve"> </w:t>
      </w:r>
      <w:r w:rsidRPr="00E82746">
        <w:rPr>
          <w:sz w:val="28"/>
          <w:szCs w:val="28"/>
        </w:rPr>
        <w:t>кристаллизованное</w:t>
      </w:r>
      <w:r w:rsidR="00F70B0D" w:rsidRPr="00E82746">
        <w:rPr>
          <w:sz w:val="28"/>
          <w:szCs w:val="28"/>
        </w:rPr>
        <w:t xml:space="preserve"> </w:t>
      </w:r>
      <w:r w:rsidRPr="00E82746">
        <w:rPr>
          <w:sz w:val="28"/>
          <w:szCs w:val="28"/>
        </w:rPr>
        <w:t>знание,</w:t>
      </w:r>
      <w:r w:rsidR="00F70B0D" w:rsidRPr="00E82746">
        <w:rPr>
          <w:sz w:val="28"/>
          <w:szCs w:val="28"/>
        </w:rPr>
        <w:t xml:space="preserve"> </w:t>
      </w:r>
      <w:r w:rsidRPr="00E82746">
        <w:rPr>
          <w:sz w:val="28"/>
          <w:szCs w:val="28"/>
        </w:rPr>
        <w:t>аристократизм,</w:t>
      </w:r>
      <w:r w:rsidR="00F70B0D" w:rsidRPr="00E82746">
        <w:rPr>
          <w:sz w:val="28"/>
          <w:szCs w:val="28"/>
        </w:rPr>
        <w:t xml:space="preserve"> </w:t>
      </w:r>
      <w:r w:rsidRPr="00E82746">
        <w:rPr>
          <w:sz w:val="28"/>
          <w:szCs w:val="28"/>
        </w:rPr>
        <w:t>интерес</w:t>
      </w:r>
      <w:r w:rsidR="00F70B0D" w:rsidRPr="00E82746">
        <w:rPr>
          <w:sz w:val="28"/>
          <w:szCs w:val="28"/>
        </w:rPr>
        <w:t xml:space="preserve"> </w:t>
      </w:r>
      <w:r w:rsidRPr="00E82746">
        <w:rPr>
          <w:sz w:val="28"/>
          <w:szCs w:val="28"/>
        </w:rPr>
        <w:t>к</w:t>
      </w:r>
      <w:r w:rsidR="00F70B0D" w:rsidRPr="00E82746">
        <w:rPr>
          <w:sz w:val="28"/>
          <w:szCs w:val="28"/>
        </w:rPr>
        <w:t xml:space="preserve"> </w:t>
      </w:r>
      <w:r w:rsidRPr="00E82746">
        <w:rPr>
          <w:sz w:val="28"/>
          <w:szCs w:val="28"/>
        </w:rPr>
        <w:t>миру, возможность</w:t>
      </w:r>
      <w:r w:rsidR="00F70B0D" w:rsidRPr="00E82746">
        <w:rPr>
          <w:sz w:val="28"/>
          <w:szCs w:val="28"/>
        </w:rPr>
        <w:t xml:space="preserve"> </w:t>
      </w:r>
      <w:r w:rsidRPr="00E82746">
        <w:rPr>
          <w:sz w:val="28"/>
          <w:szCs w:val="28"/>
        </w:rPr>
        <w:t>познания.</w:t>
      </w:r>
      <w:r w:rsidR="00F70B0D" w:rsidRPr="00E82746">
        <w:rPr>
          <w:sz w:val="28"/>
          <w:szCs w:val="28"/>
        </w:rPr>
        <w:t xml:space="preserve"> </w:t>
      </w:r>
      <w:r w:rsidRPr="00E82746">
        <w:rPr>
          <w:sz w:val="28"/>
          <w:szCs w:val="28"/>
        </w:rPr>
        <w:t>Открытая</w:t>
      </w:r>
      <w:r w:rsidR="00F70B0D" w:rsidRPr="00E82746">
        <w:rPr>
          <w:sz w:val="28"/>
          <w:szCs w:val="28"/>
        </w:rPr>
        <w:t xml:space="preserve"> </w:t>
      </w:r>
      <w:r w:rsidRPr="00E82746">
        <w:rPr>
          <w:sz w:val="28"/>
          <w:szCs w:val="28"/>
        </w:rPr>
        <w:t>книга</w:t>
      </w:r>
      <w:r w:rsidR="00F70B0D" w:rsidRPr="00E82746">
        <w:rPr>
          <w:sz w:val="28"/>
          <w:szCs w:val="28"/>
        </w:rPr>
        <w:t xml:space="preserve"> </w:t>
      </w:r>
      <w:r w:rsidRPr="00E82746">
        <w:rPr>
          <w:sz w:val="28"/>
          <w:szCs w:val="28"/>
        </w:rPr>
        <w:t>означает</w:t>
      </w:r>
      <w:r w:rsidR="00F70B0D" w:rsidRPr="00E82746">
        <w:rPr>
          <w:sz w:val="28"/>
          <w:szCs w:val="28"/>
        </w:rPr>
        <w:t xml:space="preserve"> </w:t>
      </w:r>
      <w:r w:rsidRPr="00E82746">
        <w:rPr>
          <w:sz w:val="28"/>
          <w:szCs w:val="28"/>
        </w:rPr>
        <w:t>книгу</w:t>
      </w:r>
      <w:r w:rsidR="00F70B0D" w:rsidRPr="00E82746">
        <w:rPr>
          <w:sz w:val="28"/>
          <w:szCs w:val="28"/>
        </w:rPr>
        <w:t xml:space="preserve"> </w:t>
      </w:r>
      <w:r w:rsidRPr="00E82746">
        <w:rPr>
          <w:sz w:val="28"/>
          <w:szCs w:val="28"/>
        </w:rPr>
        <w:t>жизни,</w:t>
      </w:r>
      <w:r w:rsidR="00F70B0D" w:rsidRPr="00E82746">
        <w:rPr>
          <w:sz w:val="28"/>
          <w:szCs w:val="28"/>
        </w:rPr>
        <w:t xml:space="preserve"> </w:t>
      </w:r>
      <w:r w:rsidRPr="00E82746">
        <w:rPr>
          <w:sz w:val="28"/>
          <w:szCs w:val="28"/>
        </w:rPr>
        <w:t>учение</w:t>
      </w:r>
      <w:r w:rsidR="00F70B0D" w:rsidRPr="00E82746">
        <w:rPr>
          <w:sz w:val="28"/>
          <w:szCs w:val="28"/>
        </w:rPr>
        <w:t xml:space="preserve"> </w:t>
      </w:r>
      <w:r w:rsidRPr="00E82746">
        <w:rPr>
          <w:sz w:val="28"/>
          <w:szCs w:val="28"/>
        </w:rPr>
        <w:t>и дух</w:t>
      </w:r>
      <w:r w:rsidR="00F70B0D" w:rsidRPr="00E82746">
        <w:rPr>
          <w:sz w:val="28"/>
          <w:szCs w:val="28"/>
        </w:rPr>
        <w:t xml:space="preserve"> </w:t>
      </w:r>
      <w:r w:rsidRPr="00E82746">
        <w:rPr>
          <w:sz w:val="28"/>
          <w:szCs w:val="28"/>
        </w:rPr>
        <w:t>мудрости,</w:t>
      </w:r>
      <w:r w:rsidR="00F70B0D" w:rsidRPr="00E82746">
        <w:rPr>
          <w:sz w:val="28"/>
          <w:szCs w:val="28"/>
        </w:rPr>
        <w:t xml:space="preserve"> </w:t>
      </w:r>
      <w:r w:rsidRPr="00E82746">
        <w:rPr>
          <w:sz w:val="28"/>
          <w:szCs w:val="28"/>
        </w:rPr>
        <w:t>откровение</w:t>
      </w:r>
      <w:r w:rsidR="00F70B0D" w:rsidRPr="00E82746">
        <w:rPr>
          <w:sz w:val="28"/>
          <w:szCs w:val="28"/>
        </w:rPr>
        <w:t xml:space="preserve"> </w:t>
      </w:r>
      <w:r w:rsidRPr="00E82746">
        <w:rPr>
          <w:sz w:val="28"/>
          <w:szCs w:val="28"/>
        </w:rPr>
        <w:t>и</w:t>
      </w:r>
      <w:r w:rsidR="00F70B0D" w:rsidRPr="00E82746">
        <w:rPr>
          <w:sz w:val="28"/>
          <w:szCs w:val="28"/>
        </w:rPr>
        <w:t xml:space="preserve"> </w:t>
      </w:r>
      <w:r w:rsidRPr="00E82746">
        <w:rPr>
          <w:sz w:val="28"/>
          <w:szCs w:val="28"/>
        </w:rPr>
        <w:t>мудрость</w:t>
      </w:r>
      <w:r w:rsidR="00F70B0D" w:rsidRPr="00E82746">
        <w:rPr>
          <w:sz w:val="28"/>
          <w:szCs w:val="28"/>
        </w:rPr>
        <w:t xml:space="preserve"> </w:t>
      </w:r>
      <w:r w:rsidRPr="00E82746">
        <w:rPr>
          <w:sz w:val="28"/>
          <w:szCs w:val="28"/>
        </w:rPr>
        <w:t>писаний;</w:t>
      </w:r>
    </w:p>
    <w:p w14:paraId="2B2EC89B" w14:textId="77777777" w:rsidR="009E6010" w:rsidRPr="00E82746" w:rsidRDefault="001536B5" w:rsidP="00B60C33">
      <w:pPr>
        <w:pStyle w:val="af"/>
        <w:numPr>
          <w:ilvl w:val="0"/>
          <w:numId w:val="12"/>
        </w:numPr>
        <w:ind w:left="357" w:firstLine="567"/>
        <w:rPr>
          <w:sz w:val="28"/>
          <w:szCs w:val="28"/>
        </w:rPr>
      </w:pPr>
      <w:r w:rsidRPr="00E82746">
        <w:rPr>
          <w:b/>
          <w:i/>
          <w:sz w:val="28"/>
          <w:szCs w:val="28"/>
        </w:rPr>
        <w:t>шапочка-конфедератка</w:t>
      </w:r>
      <w:r w:rsidR="00F70B0D" w:rsidRPr="00E82746">
        <w:rPr>
          <w:sz w:val="28"/>
          <w:szCs w:val="28"/>
        </w:rPr>
        <w:t xml:space="preserve"> </w:t>
      </w:r>
      <w:r w:rsidR="00B1264A" w:rsidRPr="00E82746">
        <w:rPr>
          <w:sz w:val="28"/>
          <w:szCs w:val="28"/>
        </w:rPr>
        <w:t>–</w:t>
      </w:r>
      <w:r w:rsidRPr="00E82746">
        <w:rPr>
          <w:sz w:val="28"/>
          <w:szCs w:val="28"/>
        </w:rPr>
        <w:t xml:space="preserve"> символ</w:t>
      </w:r>
      <w:r w:rsidR="00F70B0D" w:rsidRPr="00E82746">
        <w:rPr>
          <w:sz w:val="28"/>
          <w:szCs w:val="28"/>
        </w:rPr>
        <w:t xml:space="preserve"> </w:t>
      </w:r>
      <w:r w:rsidRPr="00E82746">
        <w:rPr>
          <w:sz w:val="28"/>
          <w:szCs w:val="28"/>
        </w:rPr>
        <w:t>академических</w:t>
      </w:r>
      <w:r w:rsidR="00F70B0D" w:rsidRPr="00E82746">
        <w:rPr>
          <w:sz w:val="28"/>
          <w:szCs w:val="28"/>
        </w:rPr>
        <w:t xml:space="preserve"> </w:t>
      </w:r>
      <w:r w:rsidRPr="00E82746">
        <w:rPr>
          <w:sz w:val="28"/>
          <w:szCs w:val="28"/>
        </w:rPr>
        <w:t>достижений</w:t>
      </w:r>
      <w:r w:rsidR="00F70B0D" w:rsidRPr="00E82746">
        <w:rPr>
          <w:sz w:val="28"/>
          <w:szCs w:val="28"/>
        </w:rPr>
        <w:t xml:space="preserve"> </w:t>
      </w:r>
      <w:r w:rsidRPr="00E82746">
        <w:rPr>
          <w:sz w:val="28"/>
          <w:szCs w:val="28"/>
        </w:rPr>
        <w:t>и</w:t>
      </w:r>
      <w:r w:rsidR="00F70B0D" w:rsidRPr="00E82746">
        <w:rPr>
          <w:sz w:val="28"/>
          <w:szCs w:val="28"/>
        </w:rPr>
        <w:t xml:space="preserve"> </w:t>
      </w:r>
      <w:r w:rsidRPr="00E82746">
        <w:rPr>
          <w:sz w:val="28"/>
          <w:szCs w:val="28"/>
        </w:rPr>
        <w:t>ученой</w:t>
      </w:r>
      <w:r w:rsidR="00F70B0D" w:rsidRPr="00E82746">
        <w:rPr>
          <w:sz w:val="28"/>
          <w:szCs w:val="28"/>
        </w:rPr>
        <w:t xml:space="preserve"> </w:t>
      </w:r>
      <w:r w:rsidRPr="00E82746">
        <w:rPr>
          <w:sz w:val="28"/>
          <w:szCs w:val="28"/>
        </w:rPr>
        <w:t>степени.</w:t>
      </w:r>
      <w:r w:rsidR="00F70B0D" w:rsidRPr="00E82746">
        <w:rPr>
          <w:sz w:val="28"/>
          <w:szCs w:val="28"/>
        </w:rPr>
        <w:t xml:space="preserve"> </w:t>
      </w:r>
      <w:r w:rsidRPr="00E82746">
        <w:rPr>
          <w:sz w:val="28"/>
          <w:szCs w:val="28"/>
        </w:rPr>
        <w:t>Означает</w:t>
      </w:r>
      <w:r w:rsidR="00F70B0D" w:rsidRPr="00E82746">
        <w:rPr>
          <w:sz w:val="28"/>
          <w:szCs w:val="28"/>
        </w:rPr>
        <w:t xml:space="preserve"> </w:t>
      </w:r>
      <w:r w:rsidRPr="00E82746">
        <w:rPr>
          <w:sz w:val="28"/>
          <w:szCs w:val="28"/>
        </w:rPr>
        <w:t>единство</w:t>
      </w:r>
      <w:r w:rsidR="00F70B0D" w:rsidRPr="00E82746">
        <w:rPr>
          <w:sz w:val="28"/>
          <w:szCs w:val="28"/>
        </w:rPr>
        <w:t xml:space="preserve"> </w:t>
      </w:r>
      <w:r w:rsidRPr="00E82746">
        <w:rPr>
          <w:sz w:val="28"/>
          <w:szCs w:val="28"/>
        </w:rPr>
        <w:t>многогранности</w:t>
      </w:r>
      <w:r w:rsidR="00F70B0D" w:rsidRPr="00E82746">
        <w:rPr>
          <w:sz w:val="28"/>
          <w:szCs w:val="28"/>
        </w:rPr>
        <w:t xml:space="preserve"> </w:t>
      </w:r>
      <w:r w:rsidRPr="00E82746">
        <w:rPr>
          <w:sz w:val="28"/>
          <w:szCs w:val="28"/>
        </w:rPr>
        <w:t>жизни</w:t>
      </w:r>
      <w:r w:rsidR="00F70B0D" w:rsidRPr="00E82746">
        <w:rPr>
          <w:sz w:val="28"/>
          <w:szCs w:val="28"/>
        </w:rPr>
        <w:t xml:space="preserve"> </w:t>
      </w:r>
      <w:r w:rsidRPr="00E82746">
        <w:rPr>
          <w:sz w:val="28"/>
          <w:szCs w:val="28"/>
        </w:rPr>
        <w:t>и</w:t>
      </w:r>
      <w:r w:rsidR="00F70B0D" w:rsidRPr="00E82746">
        <w:rPr>
          <w:sz w:val="28"/>
          <w:szCs w:val="28"/>
        </w:rPr>
        <w:t xml:space="preserve"> </w:t>
      </w:r>
      <w:r w:rsidRPr="00E82746">
        <w:rPr>
          <w:sz w:val="28"/>
          <w:szCs w:val="28"/>
        </w:rPr>
        <w:t>стойкости</w:t>
      </w:r>
      <w:r w:rsidR="00F70B0D" w:rsidRPr="00E82746">
        <w:rPr>
          <w:sz w:val="28"/>
          <w:szCs w:val="28"/>
        </w:rPr>
        <w:t xml:space="preserve"> </w:t>
      </w:r>
      <w:r w:rsidRPr="00E82746">
        <w:rPr>
          <w:sz w:val="28"/>
          <w:szCs w:val="28"/>
        </w:rPr>
        <w:t>тех, кто овладел</w:t>
      </w:r>
      <w:r w:rsidR="00F70B0D" w:rsidRPr="00E82746">
        <w:rPr>
          <w:sz w:val="28"/>
          <w:szCs w:val="28"/>
        </w:rPr>
        <w:t xml:space="preserve"> </w:t>
      </w:r>
      <w:r w:rsidRPr="00E82746">
        <w:rPr>
          <w:sz w:val="28"/>
          <w:szCs w:val="28"/>
        </w:rPr>
        <w:t>знаниями;</w:t>
      </w:r>
    </w:p>
    <w:p w14:paraId="3CD2B03C" w14:textId="77777777" w:rsidR="009E6010" w:rsidRPr="00E82746" w:rsidRDefault="001536B5" w:rsidP="00B60C33">
      <w:pPr>
        <w:pStyle w:val="af"/>
        <w:numPr>
          <w:ilvl w:val="0"/>
          <w:numId w:val="12"/>
        </w:numPr>
        <w:ind w:left="357" w:firstLine="567"/>
        <w:rPr>
          <w:sz w:val="28"/>
          <w:szCs w:val="28"/>
        </w:rPr>
      </w:pPr>
      <w:r w:rsidRPr="00E82746">
        <w:rPr>
          <w:sz w:val="28"/>
          <w:szCs w:val="28"/>
        </w:rPr>
        <w:t>сила</w:t>
      </w:r>
      <w:r w:rsidR="00F70B0D" w:rsidRPr="00E82746">
        <w:rPr>
          <w:sz w:val="28"/>
          <w:szCs w:val="28"/>
        </w:rPr>
        <w:t xml:space="preserve"> </w:t>
      </w:r>
      <w:r w:rsidRPr="00E82746">
        <w:rPr>
          <w:b/>
          <w:i/>
          <w:sz w:val="28"/>
          <w:szCs w:val="28"/>
        </w:rPr>
        <w:t>восходящих</w:t>
      </w:r>
      <w:r w:rsidR="00F70B0D" w:rsidRPr="00E82746">
        <w:rPr>
          <w:b/>
          <w:i/>
          <w:sz w:val="28"/>
          <w:szCs w:val="28"/>
        </w:rPr>
        <w:t xml:space="preserve"> </w:t>
      </w:r>
      <w:r w:rsidRPr="00E82746">
        <w:rPr>
          <w:b/>
          <w:i/>
          <w:sz w:val="28"/>
          <w:szCs w:val="28"/>
        </w:rPr>
        <w:t>лучей</w:t>
      </w:r>
      <w:r w:rsidR="00F70B0D" w:rsidRPr="00E82746">
        <w:rPr>
          <w:sz w:val="28"/>
          <w:szCs w:val="28"/>
        </w:rPr>
        <w:t xml:space="preserve"> </w:t>
      </w:r>
      <w:r w:rsidRPr="00E82746">
        <w:rPr>
          <w:sz w:val="28"/>
          <w:szCs w:val="28"/>
        </w:rPr>
        <w:t>означает</w:t>
      </w:r>
      <w:r w:rsidR="00F70B0D" w:rsidRPr="00E82746">
        <w:rPr>
          <w:sz w:val="28"/>
          <w:szCs w:val="28"/>
        </w:rPr>
        <w:t xml:space="preserve"> </w:t>
      </w:r>
      <w:r w:rsidRPr="00E82746">
        <w:rPr>
          <w:sz w:val="28"/>
          <w:szCs w:val="28"/>
        </w:rPr>
        <w:t>дарование</w:t>
      </w:r>
      <w:r w:rsidR="00F70B0D" w:rsidRPr="00E82746">
        <w:rPr>
          <w:sz w:val="28"/>
          <w:szCs w:val="28"/>
        </w:rPr>
        <w:t xml:space="preserve"> </w:t>
      </w:r>
      <w:r w:rsidRPr="00E82746">
        <w:rPr>
          <w:sz w:val="28"/>
          <w:szCs w:val="28"/>
        </w:rPr>
        <w:t>жизни</w:t>
      </w:r>
      <w:r w:rsidR="00F70B0D" w:rsidRPr="00E82746">
        <w:rPr>
          <w:sz w:val="28"/>
          <w:szCs w:val="28"/>
        </w:rPr>
        <w:t xml:space="preserve"> </w:t>
      </w:r>
      <w:r w:rsidRPr="00E82746">
        <w:rPr>
          <w:sz w:val="28"/>
          <w:szCs w:val="28"/>
        </w:rPr>
        <w:t>всему,</w:t>
      </w:r>
      <w:r w:rsidR="00F70B0D" w:rsidRPr="00E82746">
        <w:rPr>
          <w:sz w:val="28"/>
          <w:szCs w:val="28"/>
        </w:rPr>
        <w:t xml:space="preserve"> </w:t>
      </w:r>
      <w:r w:rsidRPr="00E82746">
        <w:rPr>
          <w:sz w:val="28"/>
          <w:szCs w:val="28"/>
        </w:rPr>
        <w:t>яркость, восхождение.</w:t>
      </w:r>
    </w:p>
    <w:p w14:paraId="7834C840" w14:textId="77777777" w:rsidR="00332B4D" w:rsidRPr="00E82746" w:rsidRDefault="001536B5" w:rsidP="00B60C33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sz w:val="28"/>
          <w:szCs w:val="28"/>
        </w:rPr>
        <w:t>Также</w:t>
      </w:r>
      <w:r w:rsidR="00F70B0D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на</w:t>
      </w:r>
      <w:r w:rsidR="00F70B0D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эмблеме</w:t>
      </w:r>
      <w:r w:rsidR="00F70B0D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указан</w:t>
      </w:r>
      <w:r w:rsidR="00F70B0D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год</w:t>
      </w:r>
      <w:r w:rsidR="00F70B0D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основания</w:t>
      </w:r>
      <w:r w:rsidR="00F70B0D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учебного</w:t>
      </w:r>
      <w:r w:rsidR="00F70B0D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учреждения</w:t>
      </w:r>
      <w:r w:rsidR="00F70B0D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и</w:t>
      </w:r>
      <w:r w:rsidR="00F70B0D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элементы</w:t>
      </w:r>
      <w:r w:rsidR="00F70B0D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орнаментов</w:t>
      </w:r>
      <w:r w:rsidR="00F70B0D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обских</w:t>
      </w:r>
      <w:r w:rsidR="00F70B0D" w:rsidRPr="00E8274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82746">
        <w:rPr>
          <w:rFonts w:ascii="Times New Roman" w:hAnsi="Times New Roman"/>
          <w:sz w:val="28"/>
          <w:szCs w:val="28"/>
        </w:rPr>
        <w:t>угров</w:t>
      </w:r>
      <w:proofErr w:type="spellEnd"/>
      <w:r w:rsidRPr="00E82746">
        <w:rPr>
          <w:rFonts w:ascii="Times New Roman" w:hAnsi="Times New Roman"/>
          <w:sz w:val="28"/>
          <w:szCs w:val="28"/>
        </w:rPr>
        <w:t>.</w:t>
      </w:r>
    </w:p>
    <w:p w14:paraId="535B7245" w14:textId="2E0D9193" w:rsidR="00F43DC5" w:rsidRPr="00E82746" w:rsidRDefault="00A532C4" w:rsidP="00B60C33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E82746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967058" wp14:editId="398F74D4">
                <wp:simplePos x="0" y="0"/>
                <wp:positionH relativeFrom="column">
                  <wp:posOffset>3698240</wp:posOffset>
                </wp:positionH>
                <wp:positionV relativeFrom="paragraph">
                  <wp:posOffset>2668905</wp:posOffset>
                </wp:positionV>
                <wp:extent cx="1977390" cy="635"/>
                <wp:effectExtent l="0" t="0" r="0" b="0"/>
                <wp:wrapSquare wrapText="bothSides"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73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9367EA" w14:textId="60520F5C" w:rsidR="00A532C4" w:rsidRPr="00A532C4" w:rsidRDefault="00A532C4" w:rsidP="00A532C4">
                            <w:pPr>
                              <w:pStyle w:val="aff5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</w:pPr>
                            <w:r w:rsidRPr="00A532C4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Рисунок </w:t>
                            </w:r>
                            <w:r w:rsidRPr="00A532C4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A532C4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instrText xml:space="preserve"> SEQ Рисунок \* ARABIC </w:instrText>
                            </w:r>
                            <w:r w:rsidRPr="00A532C4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A532C4">
                              <w:rPr>
                                <w:rFonts w:ascii="Times New Roman" w:hAnsi="Times New Roman"/>
                                <w:noProof/>
                                <w:sz w:val="20"/>
                                <w:szCs w:val="20"/>
                              </w:rPr>
                              <w:t>2</w:t>
                            </w:r>
                            <w:r w:rsidRPr="00A532C4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967058" id="Надпись 8" o:spid="_x0000_s1027" type="#_x0000_t202" style="position:absolute;left:0;text-align:left;margin-left:291.2pt;margin-top:210.15pt;width:155.7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" stroked="f">
                <v:textbox style="mso-fit-shape-to-text:t" inset="0,0,0,0">
                  <w:txbxContent>
                    <w:p w14:paraId="239367EA" w14:textId="60520F5C" w:rsidR="00A532C4" w:rsidRPr="00A532C4" w:rsidRDefault="00A532C4" w:rsidP="00A532C4">
                      <w:pPr>
                        <w:pStyle w:val="aff5"/>
                        <w:jc w:val="center"/>
                        <w:rPr>
                          <w:rFonts w:ascii="Times New Roman" w:hAnsi="Times New Roman"/>
                          <w:b/>
                          <w:bCs/>
                          <w:noProof/>
                          <w:sz w:val="32"/>
                          <w:szCs w:val="32"/>
                        </w:rPr>
                      </w:pPr>
                      <w:r w:rsidRPr="00A532C4">
                        <w:rPr>
                          <w:rFonts w:ascii="Times New Roman" w:hAnsi="Times New Roman"/>
                          <w:sz w:val="20"/>
                          <w:szCs w:val="20"/>
                        </w:rPr>
                        <w:t xml:space="preserve">Рисунок </w:t>
                      </w:r>
                      <w:r w:rsidRPr="00A532C4">
                        <w:rPr>
                          <w:rFonts w:ascii="Times New Roman" w:hAnsi="Times New Roman"/>
                          <w:sz w:val="20"/>
                          <w:szCs w:val="20"/>
                        </w:rPr>
                        <w:fldChar w:fldCharType="begin"/>
                      </w:r>
                      <w:r w:rsidRPr="00A532C4">
                        <w:rPr>
                          <w:rFonts w:ascii="Times New Roman" w:hAnsi="Times New Roman"/>
                          <w:sz w:val="20"/>
                          <w:szCs w:val="20"/>
                        </w:rPr>
                        <w:instrText xml:space="preserve"> SEQ Рисунок \* ARABIC </w:instrText>
                      </w:r>
                      <w:r w:rsidRPr="00A532C4">
                        <w:rPr>
                          <w:rFonts w:ascii="Times New Roman" w:hAnsi="Times New Roman"/>
                          <w:sz w:val="20"/>
                          <w:szCs w:val="20"/>
                        </w:rPr>
                        <w:fldChar w:fldCharType="separate"/>
                      </w:r>
                      <w:r w:rsidRPr="00A532C4">
                        <w:rPr>
                          <w:rFonts w:ascii="Times New Roman" w:hAnsi="Times New Roman"/>
                          <w:noProof/>
                          <w:sz w:val="20"/>
                          <w:szCs w:val="20"/>
                        </w:rPr>
                        <w:t>2</w:t>
                      </w:r>
                      <w:r w:rsidRPr="00A532C4">
                        <w:rPr>
                          <w:rFonts w:ascii="Times New Roman" w:hAnsi="Times New Roman"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B0075" w:rsidRPr="00E82746">
        <w:rPr>
          <w:rFonts w:ascii="Times New Roman" w:hAnsi="Times New Roman"/>
          <w:b/>
          <w:bCs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1C603404" wp14:editId="16D7B734">
            <wp:simplePos x="0" y="0"/>
            <wp:positionH relativeFrom="column">
              <wp:posOffset>3698240</wp:posOffset>
            </wp:positionH>
            <wp:positionV relativeFrom="paragraph">
              <wp:posOffset>144780</wp:posOffset>
            </wp:positionV>
            <wp:extent cx="1977390" cy="2466975"/>
            <wp:effectExtent l="0" t="0" r="3810" b="9525"/>
            <wp:wrapSquare wrapText="bothSides"/>
            <wp:docPr id="5" name="Рисунок 2" descr="http://nggu.ru/ru/symbol/prev_small_Gerb%20NVG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http://nggu.ru/ru/symbol/prev_small_Gerb%20NVGU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39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43DC5" w:rsidRPr="00E82746">
        <w:rPr>
          <w:rFonts w:ascii="Times New Roman" w:hAnsi="Times New Roman"/>
          <w:b/>
          <w:bCs/>
          <w:sz w:val="28"/>
          <w:szCs w:val="28"/>
        </w:rPr>
        <w:t>Гимн НВГУ</w:t>
      </w:r>
    </w:p>
    <w:p w14:paraId="763B94C2" w14:textId="72B6AD1C" w:rsidR="00F43DC5" w:rsidRPr="00E82746" w:rsidRDefault="00F43DC5" w:rsidP="00B60C33">
      <w:pPr>
        <w:spacing w:after="0" w:line="240" w:lineRule="auto"/>
        <w:ind w:left="1418"/>
        <w:jc w:val="center"/>
        <w:rPr>
          <w:rFonts w:ascii="Times New Roman" w:hAnsi="Times New Roman"/>
          <w:i/>
          <w:iCs/>
        </w:rPr>
      </w:pPr>
      <w:r w:rsidRPr="00E82746">
        <w:rPr>
          <w:rFonts w:ascii="Times New Roman" w:hAnsi="Times New Roman"/>
          <w:i/>
          <w:iCs/>
        </w:rPr>
        <w:t>Автор: Лен Петр Александрович</w:t>
      </w:r>
    </w:p>
    <w:p w14:paraId="66C6D28E" w14:textId="79E8DE37" w:rsidR="00F43DC5" w:rsidRPr="00E82746" w:rsidRDefault="00F43DC5" w:rsidP="00B60C3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sz w:val="28"/>
          <w:szCs w:val="28"/>
        </w:rPr>
        <w:t>Во славу познаний, на благо России,</w:t>
      </w:r>
    </w:p>
    <w:p w14:paraId="748889FE" w14:textId="00A5C27A" w:rsidR="00F43DC5" w:rsidRPr="00E82746" w:rsidRDefault="00F43DC5" w:rsidP="00B60C3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sz w:val="28"/>
          <w:szCs w:val="28"/>
        </w:rPr>
        <w:t>Во имя гуманных научных побед</w:t>
      </w:r>
    </w:p>
    <w:p w14:paraId="3522D181" w14:textId="5C5BA8FC" w:rsidR="00F43DC5" w:rsidRPr="00E82746" w:rsidRDefault="00F43DC5" w:rsidP="00B60C3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sz w:val="28"/>
          <w:szCs w:val="28"/>
        </w:rPr>
        <w:t>Живет в Нижневартовске и процветает</w:t>
      </w:r>
    </w:p>
    <w:p w14:paraId="13CC2200" w14:textId="7E48053F" w:rsidR="00F43DC5" w:rsidRPr="00E82746" w:rsidRDefault="00F43DC5" w:rsidP="00B60C3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sz w:val="28"/>
          <w:szCs w:val="28"/>
        </w:rPr>
        <w:t>Добрых традиций университет.</w:t>
      </w:r>
    </w:p>
    <w:p w14:paraId="19410F34" w14:textId="0C9B5151" w:rsidR="00F43DC5" w:rsidRPr="00E82746" w:rsidRDefault="00F43DC5" w:rsidP="00B60C3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6FF0F004" w14:textId="77777777" w:rsidR="00F43DC5" w:rsidRPr="00E82746" w:rsidRDefault="00F43DC5" w:rsidP="00B60C3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sz w:val="28"/>
          <w:szCs w:val="28"/>
        </w:rPr>
        <w:t>Свой опыт богатый и нужные знанья</w:t>
      </w:r>
    </w:p>
    <w:p w14:paraId="0934B727" w14:textId="55453BA5" w:rsidR="00F43DC5" w:rsidRPr="00E82746" w:rsidRDefault="00F43DC5" w:rsidP="00B60C3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sz w:val="28"/>
          <w:szCs w:val="28"/>
        </w:rPr>
        <w:t>В лице педагогов студентам несет.</w:t>
      </w:r>
    </w:p>
    <w:p w14:paraId="466303A6" w14:textId="406C59CE" w:rsidR="00F43DC5" w:rsidRPr="00E82746" w:rsidRDefault="00F43DC5" w:rsidP="00B60C3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sz w:val="28"/>
          <w:szCs w:val="28"/>
        </w:rPr>
        <w:t>Сердца устремляя на путь созиданья,</w:t>
      </w:r>
    </w:p>
    <w:p w14:paraId="5F8FBEC9" w14:textId="1F50116C" w:rsidR="00F43DC5" w:rsidRPr="00E82746" w:rsidRDefault="00F43DC5" w:rsidP="00B60C3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sz w:val="28"/>
          <w:szCs w:val="28"/>
        </w:rPr>
        <w:t>В ногу со временем смело идет.</w:t>
      </w:r>
    </w:p>
    <w:p w14:paraId="289709CD" w14:textId="3D8B3C42" w:rsidR="00F43DC5" w:rsidRPr="00E82746" w:rsidRDefault="00F43DC5" w:rsidP="00B60C3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455FBCB6" w14:textId="57239242" w:rsidR="00F43DC5" w:rsidRPr="00E82746" w:rsidRDefault="00F43DC5" w:rsidP="00B60C3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sz w:val="28"/>
          <w:szCs w:val="28"/>
        </w:rPr>
        <w:t>НВГУ, будь всегда на вершине</w:t>
      </w:r>
    </w:p>
    <w:p w14:paraId="04D777A6" w14:textId="4FDE7C31" w:rsidR="00F43DC5" w:rsidRPr="00E82746" w:rsidRDefault="00F43DC5" w:rsidP="00B60C3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sz w:val="28"/>
          <w:szCs w:val="28"/>
        </w:rPr>
        <w:t>И правильный курс для себя выбирай.</w:t>
      </w:r>
    </w:p>
    <w:p w14:paraId="5915D380" w14:textId="48EB2C1E" w:rsidR="00F43DC5" w:rsidRPr="00E82746" w:rsidRDefault="00F43DC5" w:rsidP="00B60C3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sz w:val="28"/>
          <w:szCs w:val="28"/>
        </w:rPr>
        <w:t>Ты качеством знаний славь своё имя,</w:t>
      </w:r>
    </w:p>
    <w:p w14:paraId="3BC64248" w14:textId="3B2B9D51" w:rsidR="00A15944" w:rsidRDefault="00F43DC5" w:rsidP="00B60C3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sz w:val="28"/>
          <w:szCs w:val="28"/>
        </w:rPr>
        <w:t>Добрую память в сердцах оставляй.</w:t>
      </w:r>
    </w:p>
    <w:p w14:paraId="133F128E" w14:textId="77777777" w:rsidR="00A15944" w:rsidRDefault="00A15944" w:rsidP="00B60C33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2EFA0382" w14:textId="77777777" w:rsidR="0020278A" w:rsidRPr="00E82746" w:rsidRDefault="00194D74" w:rsidP="00B60C33">
      <w:pPr>
        <w:pStyle w:val="affb"/>
        <w:spacing w:before="0" w:after="0"/>
      </w:pPr>
      <w:bookmarkStart w:id="2" w:name="_Toc215773760"/>
      <w:r w:rsidRPr="00E82746">
        <w:lastRenderedPageBreak/>
        <w:t>И</w:t>
      </w:r>
      <w:r w:rsidR="0020278A" w:rsidRPr="00E82746">
        <w:t>стория НВГУ</w:t>
      </w:r>
      <w:bookmarkEnd w:id="2"/>
    </w:p>
    <w:p w14:paraId="51ADFB9F" w14:textId="64E0B02C" w:rsidR="008D4FA6" w:rsidRPr="00E82746" w:rsidRDefault="001B7AC8" w:rsidP="00B60C33">
      <w:pPr>
        <w:pBdr>
          <w:top w:val="threeDEmboss" w:sz="48" w:space="1" w:color="2F5496" w:themeColor="accent1" w:themeShade="BF"/>
          <w:left w:val="threeDEmboss" w:sz="48" w:space="4" w:color="2F5496" w:themeColor="accent1" w:themeShade="BF"/>
          <w:bottom w:val="threeDEmboss" w:sz="48" w:space="1" w:color="2F5496" w:themeColor="accent1" w:themeShade="BF"/>
          <w:right w:val="threeDEmboss" w:sz="48" w:space="4" w:color="2F5496" w:themeColor="accent1" w:themeShade="BF"/>
        </w:pBdr>
        <w:shd w:val="clear" w:color="auto" w:fill="538135" w:themeFill="accent6" w:themeFillShade="BF"/>
        <w:spacing w:after="0" w:line="240" w:lineRule="auto"/>
        <w:ind w:left="1418" w:right="1418"/>
        <w:jc w:val="center"/>
        <w:rPr>
          <w:rFonts w:ascii="Times New Roman" w:hAnsi="Times New Roman"/>
          <w:b/>
          <w:bCs/>
          <w:color w:val="FFFFFF" w:themeColor="background1"/>
          <w:sz w:val="28"/>
          <w:szCs w:val="28"/>
        </w:rPr>
      </w:pPr>
      <w:r w:rsidRPr="00E82746">
        <w:rPr>
          <w:rFonts w:ascii="Times New Roman" w:hAnsi="Times New Roman"/>
          <w:b/>
          <w:bCs/>
          <w:color w:val="FFFFFF" w:themeColor="background1"/>
          <w:sz w:val="28"/>
          <w:szCs w:val="28"/>
        </w:rPr>
        <w:t>Нижневартовский государственный университет –</w:t>
      </w:r>
    </w:p>
    <w:p w14:paraId="1A9AD14A" w14:textId="1AD369FE" w:rsidR="008D4FA6" w:rsidRPr="00E82746" w:rsidRDefault="001B7AC8" w:rsidP="00B60C33">
      <w:pPr>
        <w:pBdr>
          <w:top w:val="threeDEmboss" w:sz="48" w:space="1" w:color="2F5496" w:themeColor="accent1" w:themeShade="BF"/>
          <w:left w:val="threeDEmboss" w:sz="48" w:space="4" w:color="2F5496" w:themeColor="accent1" w:themeShade="BF"/>
          <w:bottom w:val="threeDEmboss" w:sz="48" w:space="1" w:color="2F5496" w:themeColor="accent1" w:themeShade="BF"/>
          <w:right w:val="threeDEmboss" w:sz="48" w:space="4" w:color="2F5496" w:themeColor="accent1" w:themeShade="BF"/>
        </w:pBdr>
        <w:shd w:val="clear" w:color="auto" w:fill="538135" w:themeFill="accent6" w:themeFillShade="BF"/>
        <w:spacing w:after="0" w:line="240" w:lineRule="auto"/>
        <w:ind w:left="1418" w:right="1418"/>
        <w:jc w:val="center"/>
        <w:rPr>
          <w:rFonts w:ascii="Times New Roman" w:hAnsi="Times New Roman"/>
          <w:b/>
          <w:bCs/>
          <w:color w:val="FFFFFF" w:themeColor="background1"/>
          <w:sz w:val="28"/>
          <w:szCs w:val="28"/>
        </w:rPr>
      </w:pPr>
      <w:r w:rsidRPr="00E82746">
        <w:rPr>
          <w:rFonts w:ascii="Times New Roman" w:hAnsi="Times New Roman"/>
          <w:b/>
          <w:bCs/>
          <w:color w:val="FFFFFF" w:themeColor="background1"/>
          <w:sz w:val="28"/>
          <w:szCs w:val="28"/>
        </w:rPr>
        <w:t>первый вуз</w:t>
      </w:r>
    </w:p>
    <w:p w14:paraId="405BC525" w14:textId="77777777" w:rsidR="001B7AC8" w:rsidRPr="00E82746" w:rsidRDefault="001B7AC8" w:rsidP="00B60C33">
      <w:pPr>
        <w:pBdr>
          <w:top w:val="threeDEmboss" w:sz="48" w:space="1" w:color="2F5496" w:themeColor="accent1" w:themeShade="BF"/>
          <w:left w:val="threeDEmboss" w:sz="48" w:space="4" w:color="2F5496" w:themeColor="accent1" w:themeShade="BF"/>
          <w:bottom w:val="threeDEmboss" w:sz="48" w:space="1" w:color="2F5496" w:themeColor="accent1" w:themeShade="BF"/>
          <w:right w:val="threeDEmboss" w:sz="48" w:space="4" w:color="2F5496" w:themeColor="accent1" w:themeShade="BF"/>
        </w:pBdr>
        <w:shd w:val="clear" w:color="auto" w:fill="538135" w:themeFill="accent6" w:themeFillShade="BF"/>
        <w:spacing w:after="0" w:line="240" w:lineRule="auto"/>
        <w:ind w:left="1418" w:right="1418"/>
        <w:jc w:val="center"/>
        <w:rPr>
          <w:rFonts w:ascii="Times New Roman" w:hAnsi="Times New Roman"/>
          <w:b/>
          <w:bCs/>
          <w:color w:val="FFFFFF" w:themeColor="background1"/>
          <w:sz w:val="28"/>
          <w:szCs w:val="28"/>
        </w:rPr>
      </w:pPr>
      <w:r w:rsidRPr="00E82746">
        <w:rPr>
          <w:rFonts w:ascii="Times New Roman" w:hAnsi="Times New Roman"/>
          <w:b/>
          <w:bCs/>
          <w:color w:val="FFFFFF" w:themeColor="background1"/>
          <w:sz w:val="28"/>
          <w:szCs w:val="28"/>
        </w:rPr>
        <w:t>в Ханты-Мансийском автономном округе – Югре.</w:t>
      </w:r>
    </w:p>
    <w:p w14:paraId="0EE555B6" w14:textId="77777777" w:rsidR="007F3F82" w:rsidRPr="00E82746" w:rsidRDefault="007F3F82" w:rsidP="00B60C33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sz w:val="28"/>
          <w:szCs w:val="28"/>
        </w:rPr>
        <w:t>В</w:t>
      </w:r>
      <w:r w:rsidR="008D4FA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соответствии</w:t>
      </w:r>
      <w:r w:rsidR="008D4FA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с</w:t>
      </w:r>
      <w:r w:rsidR="008D4FA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приказом</w:t>
      </w:r>
      <w:r w:rsidR="008D4FA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Государственного</w:t>
      </w:r>
      <w:r w:rsidR="008D4FA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комитета</w:t>
      </w:r>
      <w:r w:rsidR="008D4FA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СССР</w:t>
      </w:r>
      <w:r w:rsidR="008D4FA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по</w:t>
      </w:r>
      <w:r w:rsidR="008D4FA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народному</w:t>
      </w:r>
      <w:r w:rsidR="008D4FA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образованию</w:t>
      </w:r>
      <w:r w:rsidR="008D4FA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от</w:t>
      </w:r>
      <w:r w:rsidR="008D4FA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08</w:t>
      </w:r>
      <w:r w:rsidR="008D4FA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марта</w:t>
      </w:r>
      <w:r w:rsidR="008D4FA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1988 г.,</w:t>
      </w:r>
      <w:r w:rsidR="008D4FA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№256</w:t>
      </w:r>
      <w:r w:rsidR="008D4FA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12</w:t>
      </w:r>
      <w:r w:rsidR="008D4FA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июля</w:t>
      </w:r>
      <w:r w:rsidR="008D4FA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 xml:space="preserve">1988 г. в </w:t>
      </w:r>
      <w:proofErr w:type="spellStart"/>
      <w:r w:rsidRPr="00E82746">
        <w:rPr>
          <w:rFonts w:ascii="Times New Roman" w:hAnsi="Times New Roman"/>
          <w:sz w:val="28"/>
          <w:szCs w:val="28"/>
        </w:rPr>
        <w:t>г.Нижневартовске</w:t>
      </w:r>
      <w:proofErr w:type="spellEnd"/>
      <w:r w:rsidRPr="00E82746">
        <w:rPr>
          <w:rFonts w:ascii="Times New Roman" w:hAnsi="Times New Roman"/>
          <w:sz w:val="28"/>
          <w:szCs w:val="28"/>
        </w:rPr>
        <w:t xml:space="preserve"> был</w:t>
      </w:r>
      <w:r w:rsidR="008D4FA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открыт</w:t>
      </w:r>
      <w:r w:rsidR="008D4FA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b/>
          <w:sz w:val="28"/>
          <w:szCs w:val="28"/>
        </w:rPr>
        <w:t>филиал</w:t>
      </w:r>
      <w:r w:rsidR="008D4FA6" w:rsidRPr="00E82746">
        <w:rPr>
          <w:rFonts w:ascii="Times New Roman" w:hAnsi="Times New Roman"/>
          <w:b/>
          <w:sz w:val="28"/>
          <w:szCs w:val="28"/>
        </w:rPr>
        <w:t xml:space="preserve"> </w:t>
      </w:r>
      <w:r w:rsidRPr="00E82746">
        <w:rPr>
          <w:rFonts w:ascii="Times New Roman" w:hAnsi="Times New Roman"/>
          <w:b/>
          <w:sz w:val="28"/>
          <w:szCs w:val="28"/>
        </w:rPr>
        <w:t>Тобольского</w:t>
      </w:r>
      <w:r w:rsidR="008D4FA6" w:rsidRPr="00E82746">
        <w:rPr>
          <w:rFonts w:ascii="Times New Roman" w:hAnsi="Times New Roman"/>
          <w:b/>
          <w:sz w:val="28"/>
          <w:szCs w:val="28"/>
        </w:rPr>
        <w:t xml:space="preserve"> </w:t>
      </w:r>
      <w:r w:rsidRPr="00E82746">
        <w:rPr>
          <w:rFonts w:ascii="Times New Roman" w:hAnsi="Times New Roman"/>
          <w:b/>
          <w:sz w:val="28"/>
          <w:szCs w:val="28"/>
        </w:rPr>
        <w:t>государственного</w:t>
      </w:r>
      <w:r w:rsidR="008D4FA6" w:rsidRPr="00E82746">
        <w:rPr>
          <w:rFonts w:ascii="Times New Roman" w:hAnsi="Times New Roman"/>
          <w:b/>
          <w:sz w:val="28"/>
          <w:szCs w:val="28"/>
        </w:rPr>
        <w:t xml:space="preserve"> </w:t>
      </w:r>
      <w:r w:rsidRPr="00E82746">
        <w:rPr>
          <w:rFonts w:ascii="Times New Roman" w:hAnsi="Times New Roman"/>
          <w:b/>
          <w:sz w:val="28"/>
          <w:szCs w:val="28"/>
        </w:rPr>
        <w:t>педагогического</w:t>
      </w:r>
      <w:r w:rsidR="008D4FA6" w:rsidRPr="00E82746">
        <w:rPr>
          <w:rFonts w:ascii="Times New Roman" w:hAnsi="Times New Roman"/>
          <w:b/>
          <w:sz w:val="28"/>
          <w:szCs w:val="28"/>
        </w:rPr>
        <w:t xml:space="preserve"> </w:t>
      </w:r>
      <w:r w:rsidRPr="00E82746">
        <w:rPr>
          <w:rFonts w:ascii="Times New Roman" w:hAnsi="Times New Roman"/>
          <w:b/>
          <w:sz w:val="28"/>
          <w:szCs w:val="28"/>
        </w:rPr>
        <w:t>института</w:t>
      </w:r>
      <w:r w:rsidR="008D4FA6" w:rsidRPr="00E82746">
        <w:rPr>
          <w:rFonts w:ascii="Times New Roman" w:hAnsi="Times New Roman"/>
          <w:b/>
          <w:sz w:val="28"/>
          <w:szCs w:val="28"/>
        </w:rPr>
        <w:t xml:space="preserve"> </w:t>
      </w:r>
      <w:r w:rsidRPr="00E82746">
        <w:rPr>
          <w:rFonts w:ascii="Times New Roman" w:hAnsi="Times New Roman"/>
          <w:b/>
          <w:sz w:val="28"/>
          <w:szCs w:val="28"/>
        </w:rPr>
        <w:t xml:space="preserve">им. </w:t>
      </w:r>
      <w:proofErr w:type="spellStart"/>
      <w:r w:rsidRPr="00E82746">
        <w:rPr>
          <w:rFonts w:ascii="Times New Roman" w:hAnsi="Times New Roman"/>
          <w:b/>
          <w:sz w:val="28"/>
          <w:szCs w:val="28"/>
        </w:rPr>
        <w:t>Д.И.Менделеева</w:t>
      </w:r>
      <w:proofErr w:type="spellEnd"/>
      <w:r w:rsidRPr="00E82746">
        <w:rPr>
          <w:rFonts w:ascii="Times New Roman" w:hAnsi="Times New Roman"/>
          <w:sz w:val="28"/>
          <w:szCs w:val="28"/>
        </w:rPr>
        <w:t>.</w:t>
      </w:r>
      <w:r w:rsidR="008D4FA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Филиал</w:t>
      </w:r>
      <w:r w:rsidR="008D4FA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состоял</w:t>
      </w:r>
      <w:r w:rsidR="008D4FA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из</w:t>
      </w:r>
      <w:r w:rsidR="008D4FA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трех</w:t>
      </w:r>
      <w:r w:rsidR="008D4FA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факультетов:</w:t>
      </w:r>
      <w:r w:rsidR="008D4FA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физико-математического,</w:t>
      </w:r>
      <w:r w:rsidR="008D4FA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филологического</w:t>
      </w:r>
      <w:r w:rsidR="008D4FA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и</w:t>
      </w:r>
      <w:r w:rsidR="008D4FA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факультета</w:t>
      </w:r>
      <w:r w:rsidR="008D4FA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педагогики</w:t>
      </w:r>
      <w:r w:rsidR="008D4FA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и</w:t>
      </w:r>
      <w:r w:rsidR="008D4FA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методики</w:t>
      </w:r>
      <w:r w:rsidR="008D4FA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начального</w:t>
      </w:r>
      <w:r w:rsidR="008D4FA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образования,</w:t>
      </w:r>
      <w:r w:rsidR="008D4FA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на</w:t>
      </w:r>
      <w:r w:rsidR="008D4FA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которых</w:t>
      </w:r>
      <w:r w:rsidR="008D4FA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изначально</w:t>
      </w:r>
      <w:r w:rsidR="008D4FA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работали</w:t>
      </w:r>
      <w:r w:rsidR="008D4FA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25</w:t>
      </w:r>
      <w:r w:rsidR="008D4FA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преподавателей</w:t>
      </w:r>
      <w:r w:rsidR="00281059" w:rsidRPr="00E82746">
        <w:rPr>
          <w:rFonts w:ascii="Times New Roman" w:hAnsi="Times New Roman"/>
          <w:sz w:val="28"/>
          <w:szCs w:val="28"/>
        </w:rPr>
        <w:t>,</w:t>
      </w:r>
      <w:r w:rsidR="008D4FA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и</w:t>
      </w:r>
      <w:r w:rsidR="008D4FA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обучалось</w:t>
      </w:r>
      <w:r w:rsidR="008D4FA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150</w:t>
      </w:r>
      <w:r w:rsidR="008D4FA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студентов. С</w:t>
      </w:r>
      <w:r w:rsidR="008D4FA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этого</w:t>
      </w:r>
      <w:r w:rsidR="008D4FA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времени</w:t>
      </w:r>
      <w:r w:rsidR="008D4FA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ведет</w:t>
      </w:r>
      <w:r w:rsidR="008D4FA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отсчет</w:t>
      </w:r>
      <w:r w:rsidR="008D4FA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высшее</w:t>
      </w:r>
      <w:r w:rsidR="008D4FA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образование</w:t>
      </w:r>
      <w:r w:rsidR="008D4FA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Югры.</w:t>
      </w:r>
    </w:p>
    <w:p w14:paraId="0378CCA7" w14:textId="2FC55723" w:rsidR="007F3F82" w:rsidRPr="00E82746" w:rsidRDefault="007F3F82" w:rsidP="00B60C3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sz w:val="28"/>
          <w:szCs w:val="28"/>
        </w:rPr>
        <w:t>1989</w:t>
      </w:r>
      <w:r w:rsidR="000D5726" w:rsidRPr="00E82746">
        <w:rPr>
          <w:rFonts w:ascii="Times New Roman" w:hAnsi="Times New Roman"/>
          <w:sz w:val="28"/>
          <w:szCs w:val="28"/>
        </w:rPr>
        <w:t xml:space="preserve"> </w:t>
      </w:r>
      <w:r w:rsidR="00194D74" w:rsidRPr="00E82746">
        <w:rPr>
          <w:rFonts w:ascii="Times New Roman" w:hAnsi="Times New Roman"/>
          <w:sz w:val="28"/>
          <w:szCs w:val="28"/>
        </w:rPr>
        <w:t>год:</w:t>
      </w:r>
      <w:r w:rsidR="000D5726" w:rsidRPr="00E82746">
        <w:rPr>
          <w:rFonts w:ascii="Times New Roman" w:hAnsi="Times New Roman"/>
          <w:sz w:val="28"/>
          <w:szCs w:val="28"/>
        </w:rPr>
        <w:t xml:space="preserve"> </w:t>
      </w:r>
      <w:r w:rsidR="0020278A" w:rsidRPr="00E82746">
        <w:rPr>
          <w:rFonts w:ascii="Times New Roman" w:hAnsi="Times New Roman"/>
          <w:sz w:val="28"/>
          <w:szCs w:val="28"/>
        </w:rPr>
        <w:t>Ф</w:t>
      </w:r>
      <w:r w:rsidRPr="00E82746">
        <w:rPr>
          <w:rFonts w:ascii="Times New Roman" w:hAnsi="Times New Roman"/>
          <w:sz w:val="28"/>
          <w:szCs w:val="28"/>
        </w:rPr>
        <w:t>илиал</w:t>
      </w:r>
      <w:r w:rsidR="000D572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переехал</w:t>
      </w:r>
      <w:r w:rsidR="000D572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в</w:t>
      </w:r>
      <w:r w:rsidR="000D572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школу</w:t>
      </w:r>
      <w:r w:rsidR="000D572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-</w:t>
      </w:r>
      <w:r w:rsidR="000D572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новостройку,</w:t>
      </w:r>
      <w:r w:rsidR="000D572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где в</w:t>
      </w:r>
      <w:r w:rsidR="000D572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настоящее</w:t>
      </w:r>
      <w:r w:rsidR="000D572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время</w:t>
      </w:r>
      <w:r w:rsidR="000D572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находится</w:t>
      </w:r>
      <w:r w:rsidR="000D572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главный</w:t>
      </w:r>
      <w:r w:rsidR="000D572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 xml:space="preserve">корпус. </w:t>
      </w:r>
      <w:r w:rsidR="0020278A" w:rsidRPr="00E82746">
        <w:rPr>
          <w:rFonts w:ascii="Times New Roman" w:hAnsi="Times New Roman"/>
          <w:sz w:val="28"/>
          <w:szCs w:val="28"/>
        </w:rPr>
        <w:t>О</w:t>
      </w:r>
      <w:r w:rsidRPr="00E82746">
        <w:rPr>
          <w:rFonts w:ascii="Times New Roman" w:hAnsi="Times New Roman"/>
          <w:sz w:val="28"/>
          <w:szCs w:val="28"/>
        </w:rPr>
        <w:t>ткрылся</w:t>
      </w:r>
      <w:r w:rsidR="000D5726" w:rsidRPr="00E82746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E82746">
        <w:rPr>
          <w:rFonts w:ascii="Times New Roman" w:hAnsi="Times New Roman"/>
          <w:sz w:val="28"/>
          <w:szCs w:val="28"/>
        </w:rPr>
        <w:t>ещё</w:t>
      </w:r>
      <w:r w:rsidR="000D5726" w:rsidRPr="00E82746">
        <w:rPr>
          <w:rFonts w:ascii="Times New Roman" w:hAnsi="Times New Roman"/>
          <w:sz w:val="28"/>
          <w:szCs w:val="28"/>
        </w:rPr>
        <w:t xml:space="preserve">  </w:t>
      </w:r>
      <w:r w:rsidRPr="00E82746">
        <w:rPr>
          <w:rFonts w:ascii="Times New Roman" w:hAnsi="Times New Roman"/>
          <w:sz w:val="28"/>
          <w:szCs w:val="28"/>
        </w:rPr>
        <w:t>один</w:t>
      </w:r>
      <w:proofErr w:type="gramEnd"/>
      <w:r w:rsidR="000D572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факультет,</w:t>
      </w:r>
      <w:r w:rsidR="000D572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дошкольного</w:t>
      </w:r>
      <w:r w:rsidR="000D572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воспитания, выпускающий</w:t>
      </w:r>
      <w:r w:rsidR="000D572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специалистов для</w:t>
      </w:r>
      <w:r w:rsidR="000D572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дошкольных</w:t>
      </w:r>
      <w:r w:rsidR="000D572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учреждений.</w:t>
      </w:r>
    </w:p>
    <w:p w14:paraId="4C4FE5CE" w14:textId="61AD2C04" w:rsidR="007F3F82" w:rsidRPr="00E82746" w:rsidRDefault="007F3F82" w:rsidP="00B60C3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b/>
          <w:bCs/>
          <w:sz w:val="28"/>
          <w:szCs w:val="28"/>
        </w:rPr>
        <w:t>1991</w:t>
      </w:r>
      <w:r w:rsidRPr="00E82746">
        <w:rPr>
          <w:rFonts w:ascii="Times New Roman" w:hAnsi="Times New Roman"/>
          <w:sz w:val="28"/>
          <w:szCs w:val="28"/>
        </w:rPr>
        <w:t xml:space="preserve"> </w:t>
      </w:r>
      <w:r w:rsidR="00194D74" w:rsidRPr="00E82746">
        <w:rPr>
          <w:rFonts w:ascii="Times New Roman" w:hAnsi="Times New Roman"/>
          <w:sz w:val="28"/>
          <w:szCs w:val="28"/>
        </w:rPr>
        <w:t>год:</w:t>
      </w:r>
      <w:r w:rsidR="000D5726" w:rsidRPr="00E82746">
        <w:rPr>
          <w:rFonts w:ascii="Times New Roman" w:hAnsi="Times New Roman"/>
          <w:sz w:val="28"/>
          <w:szCs w:val="28"/>
        </w:rPr>
        <w:t xml:space="preserve"> </w:t>
      </w:r>
      <w:r w:rsidR="0020278A" w:rsidRPr="00E82746">
        <w:rPr>
          <w:rFonts w:ascii="Times New Roman" w:hAnsi="Times New Roman"/>
          <w:sz w:val="28"/>
          <w:szCs w:val="28"/>
        </w:rPr>
        <w:t>О</w:t>
      </w:r>
      <w:r w:rsidRPr="00E82746">
        <w:rPr>
          <w:rFonts w:ascii="Times New Roman" w:hAnsi="Times New Roman"/>
          <w:sz w:val="28"/>
          <w:szCs w:val="28"/>
        </w:rPr>
        <w:t>ткрыт</w:t>
      </w:r>
      <w:r w:rsidR="000D572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художественно</w:t>
      </w:r>
      <w:r w:rsidR="000D5726" w:rsidRPr="00E82746">
        <w:rPr>
          <w:rFonts w:ascii="Times New Roman" w:hAnsi="Times New Roman"/>
          <w:sz w:val="28"/>
          <w:szCs w:val="28"/>
        </w:rPr>
        <w:t xml:space="preserve"> – </w:t>
      </w:r>
      <w:r w:rsidRPr="00E82746">
        <w:rPr>
          <w:rFonts w:ascii="Times New Roman" w:hAnsi="Times New Roman"/>
          <w:sz w:val="28"/>
          <w:szCs w:val="28"/>
        </w:rPr>
        <w:t>графический</w:t>
      </w:r>
      <w:r w:rsidR="000D572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факультет.</w:t>
      </w:r>
    </w:p>
    <w:p w14:paraId="302FE016" w14:textId="0F631918" w:rsidR="007F3F82" w:rsidRPr="00E82746" w:rsidRDefault="007F3F82" w:rsidP="00B60C3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b/>
          <w:bCs/>
          <w:sz w:val="28"/>
          <w:szCs w:val="28"/>
        </w:rPr>
        <w:t>1992</w:t>
      </w:r>
      <w:r w:rsidR="000D5726" w:rsidRPr="00E82746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194D74" w:rsidRPr="00E82746">
        <w:rPr>
          <w:rFonts w:ascii="Times New Roman" w:hAnsi="Times New Roman"/>
          <w:sz w:val="28"/>
          <w:szCs w:val="28"/>
        </w:rPr>
        <w:t>год:</w:t>
      </w:r>
      <w:r w:rsidR="000D572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Распоряжением</w:t>
      </w:r>
      <w:r w:rsidR="00B76CB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правительства</w:t>
      </w:r>
      <w:r w:rsidR="00B76CB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РФ№1941-р</w:t>
      </w:r>
      <w:r w:rsidR="00B76CB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от</w:t>
      </w:r>
      <w:r w:rsidR="00B76CB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23</w:t>
      </w:r>
      <w:r w:rsidR="00B76CB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октября</w:t>
      </w:r>
      <w:r w:rsidR="00B76CB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b/>
          <w:bCs/>
          <w:sz w:val="28"/>
          <w:szCs w:val="28"/>
        </w:rPr>
        <w:t>1992</w:t>
      </w:r>
      <w:r w:rsidR="00B76CB6" w:rsidRPr="00E82746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года</w:t>
      </w:r>
      <w:r w:rsidR="00B76CB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Нижневартовский</w:t>
      </w:r>
      <w:r w:rsidR="00B76CB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филиал</w:t>
      </w:r>
      <w:r w:rsidR="00B76CB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ТГПИ</w:t>
      </w:r>
      <w:r w:rsidR="00B76CB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 xml:space="preserve">им. </w:t>
      </w:r>
      <w:proofErr w:type="spellStart"/>
      <w:r w:rsidRPr="00E82746">
        <w:rPr>
          <w:rFonts w:ascii="Times New Roman" w:hAnsi="Times New Roman"/>
          <w:sz w:val="28"/>
          <w:szCs w:val="28"/>
        </w:rPr>
        <w:t>Д.И.Менделеева</w:t>
      </w:r>
      <w:proofErr w:type="spellEnd"/>
      <w:r w:rsidR="00B76CB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преобразован</w:t>
      </w:r>
      <w:r w:rsidR="00B76CB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в</w:t>
      </w:r>
      <w:r w:rsidR="00B76CB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Нижневартовский</w:t>
      </w:r>
      <w:r w:rsidR="00B76CB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педагогический</w:t>
      </w:r>
      <w:r w:rsidR="00B76CB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институт. В связи с</w:t>
      </w:r>
      <w:r w:rsidR="00B76CB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государственной</w:t>
      </w:r>
      <w:r w:rsidR="00B76CB6" w:rsidRPr="00E82746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E82746">
        <w:rPr>
          <w:rFonts w:ascii="Times New Roman" w:hAnsi="Times New Roman"/>
          <w:sz w:val="28"/>
          <w:szCs w:val="28"/>
        </w:rPr>
        <w:t>регистрацией(</w:t>
      </w:r>
      <w:proofErr w:type="gramEnd"/>
      <w:r w:rsidRPr="00E82746">
        <w:rPr>
          <w:rFonts w:ascii="Times New Roman" w:hAnsi="Times New Roman"/>
          <w:sz w:val="28"/>
          <w:szCs w:val="28"/>
        </w:rPr>
        <w:t>свидетельство №712от05.12.1994г.) НПИ</w:t>
      </w:r>
      <w:r w:rsidR="00B76CB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переименован</w:t>
      </w:r>
      <w:r w:rsidR="00B76CB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НГПИ. Первым</w:t>
      </w:r>
      <w:r w:rsidR="00B76CB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ректором</w:t>
      </w:r>
      <w:r w:rsidR="00B76CB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института</w:t>
      </w:r>
      <w:r w:rsidR="00B76CB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избран</w:t>
      </w:r>
      <w:r w:rsidR="00B76CB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к.ф.н.</w:t>
      </w:r>
      <w:r w:rsidR="00B76CB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доцент</w:t>
      </w:r>
      <w:r w:rsidR="00B76CB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Анатолий</w:t>
      </w:r>
      <w:r w:rsidR="00B76CB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Карпович</w:t>
      </w:r>
      <w:r w:rsidR="00B76CB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Карпов.</w:t>
      </w:r>
      <w:r w:rsidR="00B76CB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В</w:t>
      </w:r>
      <w:r w:rsidR="00B76CB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институте</w:t>
      </w:r>
      <w:r w:rsidR="00B76CB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обучается</w:t>
      </w:r>
      <w:r w:rsidR="00B76CB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1173</w:t>
      </w:r>
      <w:r w:rsidR="00B76CB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студента,</w:t>
      </w:r>
      <w:r w:rsidR="00B76CB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работает</w:t>
      </w:r>
      <w:r w:rsidR="00B76CB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191</w:t>
      </w:r>
      <w:r w:rsidR="00B76CB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штатный</w:t>
      </w:r>
      <w:r w:rsidR="00B76CB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преподаватель</w:t>
      </w:r>
      <w:r w:rsidR="00B76CB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и</w:t>
      </w:r>
      <w:r w:rsidR="00B76CB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сотрудник. 6</w:t>
      </w:r>
      <w:r w:rsidR="00B76CB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апреля</w:t>
      </w:r>
      <w:r w:rsidR="00B76CB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года</w:t>
      </w:r>
      <w:r w:rsidR="00B76CB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начинает</w:t>
      </w:r>
      <w:r w:rsidR="00B76CB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свою</w:t>
      </w:r>
      <w:r w:rsidR="00B76CB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работу</w:t>
      </w:r>
      <w:r w:rsidR="00B76CB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издательство</w:t>
      </w:r>
      <w:r w:rsidR="00B76CB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института.</w:t>
      </w:r>
    </w:p>
    <w:p w14:paraId="67C66E28" w14:textId="77777777" w:rsidR="00B76CB6" w:rsidRPr="00E82746" w:rsidRDefault="00B76CB6" w:rsidP="00B60C3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451ADA06" w14:textId="77777777" w:rsidR="00194D74" w:rsidRPr="00E82746" w:rsidRDefault="00194D74" w:rsidP="00B60C33">
      <w:pPr>
        <w:pBdr>
          <w:top w:val="threeDEmboss" w:sz="48" w:space="1" w:color="2F5496" w:themeColor="accent1" w:themeShade="BF"/>
          <w:left w:val="threeDEmboss" w:sz="48" w:space="4" w:color="2F5496" w:themeColor="accent1" w:themeShade="BF"/>
          <w:bottom w:val="threeDEmboss" w:sz="48" w:space="1" w:color="2F5496" w:themeColor="accent1" w:themeShade="BF"/>
          <w:right w:val="threeDEmboss" w:sz="48" w:space="4" w:color="2F5496" w:themeColor="accent1" w:themeShade="BF"/>
        </w:pBdr>
        <w:shd w:val="clear" w:color="auto" w:fill="538135" w:themeFill="accent6" w:themeFillShade="BF"/>
        <w:spacing w:after="0" w:line="240" w:lineRule="auto"/>
        <w:ind w:left="1418" w:right="1418"/>
        <w:jc w:val="center"/>
        <w:rPr>
          <w:rFonts w:ascii="Times New Roman" w:hAnsi="Times New Roman"/>
          <w:color w:val="FFFFFF" w:themeColor="background1"/>
          <w:sz w:val="28"/>
          <w:szCs w:val="28"/>
        </w:rPr>
      </w:pPr>
      <w:r w:rsidRPr="00E82746">
        <w:rPr>
          <w:rFonts w:ascii="Times New Roman" w:hAnsi="Times New Roman"/>
          <w:color w:val="FFFFFF" w:themeColor="background1"/>
          <w:sz w:val="28"/>
          <w:szCs w:val="28"/>
        </w:rPr>
        <w:t>Нижневартовский педагогический институт</w:t>
      </w:r>
    </w:p>
    <w:p w14:paraId="06DE5660" w14:textId="74920632" w:rsidR="007F3F82" w:rsidRPr="00E82746" w:rsidRDefault="00BE12E8" w:rsidP="00B60C33">
      <w:pPr>
        <w:spacing w:after="0" w:line="240" w:lineRule="auto"/>
        <w:ind w:left="1276" w:hanging="1276"/>
        <w:jc w:val="both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b/>
          <w:bCs/>
          <w:sz w:val="28"/>
          <w:szCs w:val="28"/>
        </w:rPr>
        <w:t>1</w:t>
      </w:r>
      <w:r w:rsidR="00B573AB" w:rsidRPr="00E82746">
        <w:rPr>
          <w:rFonts w:ascii="Times New Roman" w:hAnsi="Times New Roman"/>
          <w:b/>
          <w:bCs/>
          <w:sz w:val="28"/>
          <w:szCs w:val="28"/>
        </w:rPr>
        <w:t>993</w:t>
      </w:r>
      <w:r w:rsidR="00194D74" w:rsidRPr="00E82746">
        <w:rPr>
          <w:rFonts w:ascii="Times New Roman" w:hAnsi="Times New Roman"/>
          <w:b/>
          <w:bCs/>
          <w:sz w:val="28"/>
          <w:szCs w:val="28"/>
        </w:rPr>
        <w:t>год</w:t>
      </w:r>
      <w:proofErr w:type="gramStart"/>
      <w:r w:rsidR="00194D74" w:rsidRPr="00E82746">
        <w:rPr>
          <w:rFonts w:ascii="Times New Roman" w:hAnsi="Times New Roman"/>
          <w:b/>
          <w:bCs/>
          <w:sz w:val="28"/>
          <w:szCs w:val="28"/>
        </w:rPr>
        <w:t>:</w:t>
      </w:r>
      <w:r w:rsidR="00194D74" w:rsidRPr="00E82746">
        <w:rPr>
          <w:rFonts w:ascii="Times New Roman" w:hAnsi="Times New Roman"/>
          <w:sz w:val="28"/>
          <w:szCs w:val="28"/>
        </w:rPr>
        <w:tab/>
      </w:r>
      <w:r w:rsidR="007F3F82" w:rsidRPr="00E82746">
        <w:rPr>
          <w:rFonts w:ascii="Times New Roman" w:hAnsi="Times New Roman"/>
          <w:sz w:val="28"/>
          <w:szCs w:val="28"/>
        </w:rPr>
        <w:t>На</w:t>
      </w:r>
      <w:proofErr w:type="gramEnd"/>
      <w:r w:rsidR="00C41456" w:rsidRPr="00E82746">
        <w:rPr>
          <w:rFonts w:ascii="Times New Roman" w:hAnsi="Times New Roman"/>
          <w:sz w:val="28"/>
          <w:szCs w:val="28"/>
        </w:rPr>
        <w:t xml:space="preserve"> </w:t>
      </w:r>
      <w:r w:rsidR="007F3F82" w:rsidRPr="00E82746">
        <w:rPr>
          <w:rFonts w:ascii="Times New Roman" w:hAnsi="Times New Roman"/>
          <w:sz w:val="28"/>
          <w:szCs w:val="28"/>
        </w:rPr>
        <w:t>филологическом</w:t>
      </w:r>
      <w:r w:rsidR="00C41456" w:rsidRPr="00E82746">
        <w:rPr>
          <w:rFonts w:ascii="Times New Roman" w:hAnsi="Times New Roman"/>
          <w:sz w:val="28"/>
          <w:szCs w:val="28"/>
        </w:rPr>
        <w:t xml:space="preserve"> </w:t>
      </w:r>
      <w:r w:rsidR="007F3F82" w:rsidRPr="00E82746">
        <w:rPr>
          <w:rFonts w:ascii="Times New Roman" w:hAnsi="Times New Roman"/>
          <w:sz w:val="28"/>
          <w:szCs w:val="28"/>
        </w:rPr>
        <w:t>факультете</w:t>
      </w:r>
      <w:r w:rsidR="00C41456" w:rsidRPr="00E82746">
        <w:rPr>
          <w:rFonts w:ascii="Times New Roman" w:hAnsi="Times New Roman"/>
          <w:sz w:val="28"/>
          <w:szCs w:val="28"/>
        </w:rPr>
        <w:t xml:space="preserve"> </w:t>
      </w:r>
      <w:r w:rsidR="007F3F82" w:rsidRPr="00E82746">
        <w:rPr>
          <w:rFonts w:ascii="Times New Roman" w:hAnsi="Times New Roman"/>
          <w:sz w:val="28"/>
          <w:szCs w:val="28"/>
        </w:rPr>
        <w:t>открылось</w:t>
      </w:r>
      <w:r w:rsidR="00C41456" w:rsidRPr="00E82746">
        <w:rPr>
          <w:rFonts w:ascii="Times New Roman" w:hAnsi="Times New Roman"/>
          <w:sz w:val="28"/>
          <w:szCs w:val="28"/>
        </w:rPr>
        <w:t xml:space="preserve"> </w:t>
      </w:r>
      <w:r w:rsidR="007F3F82" w:rsidRPr="00E82746">
        <w:rPr>
          <w:rFonts w:ascii="Times New Roman" w:hAnsi="Times New Roman"/>
          <w:sz w:val="28"/>
          <w:szCs w:val="28"/>
        </w:rPr>
        <w:t>отделение</w:t>
      </w:r>
      <w:r w:rsidR="00C41456" w:rsidRPr="00E82746">
        <w:rPr>
          <w:rFonts w:ascii="Times New Roman" w:hAnsi="Times New Roman"/>
          <w:sz w:val="28"/>
          <w:szCs w:val="28"/>
        </w:rPr>
        <w:t xml:space="preserve"> </w:t>
      </w:r>
      <w:r w:rsidR="007F3F82" w:rsidRPr="00E82746">
        <w:rPr>
          <w:rFonts w:ascii="Times New Roman" w:hAnsi="Times New Roman"/>
          <w:sz w:val="28"/>
          <w:szCs w:val="28"/>
        </w:rPr>
        <w:t>истории.</w:t>
      </w:r>
      <w:r w:rsidR="00C41456" w:rsidRPr="00E82746">
        <w:rPr>
          <w:rFonts w:ascii="Times New Roman" w:hAnsi="Times New Roman"/>
          <w:sz w:val="28"/>
          <w:szCs w:val="28"/>
        </w:rPr>
        <w:t xml:space="preserve"> </w:t>
      </w:r>
      <w:r w:rsidR="007F3F82" w:rsidRPr="00E82746">
        <w:rPr>
          <w:rFonts w:ascii="Times New Roman" w:hAnsi="Times New Roman"/>
          <w:sz w:val="28"/>
          <w:szCs w:val="28"/>
        </w:rPr>
        <w:t>Через</w:t>
      </w:r>
      <w:r w:rsidR="00C41456" w:rsidRPr="00E82746">
        <w:rPr>
          <w:rFonts w:ascii="Times New Roman" w:hAnsi="Times New Roman"/>
          <w:sz w:val="28"/>
          <w:szCs w:val="28"/>
        </w:rPr>
        <w:t xml:space="preserve"> </w:t>
      </w:r>
      <w:r w:rsidR="007F3F82" w:rsidRPr="00E82746">
        <w:rPr>
          <w:rFonts w:ascii="Times New Roman" w:hAnsi="Times New Roman"/>
          <w:sz w:val="28"/>
          <w:szCs w:val="28"/>
        </w:rPr>
        <w:t>год</w:t>
      </w:r>
      <w:r w:rsidR="00C41456" w:rsidRPr="00E82746">
        <w:rPr>
          <w:rFonts w:ascii="Times New Roman" w:hAnsi="Times New Roman"/>
          <w:sz w:val="28"/>
          <w:szCs w:val="28"/>
        </w:rPr>
        <w:t xml:space="preserve"> </w:t>
      </w:r>
      <w:r w:rsidR="007F3F82" w:rsidRPr="00E82746">
        <w:rPr>
          <w:rFonts w:ascii="Times New Roman" w:hAnsi="Times New Roman"/>
          <w:sz w:val="28"/>
          <w:szCs w:val="28"/>
        </w:rPr>
        <w:t>отделение</w:t>
      </w:r>
      <w:r w:rsidR="00C41456" w:rsidRPr="00E82746">
        <w:rPr>
          <w:rFonts w:ascii="Times New Roman" w:hAnsi="Times New Roman"/>
          <w:sz w:val="28"/>
          <w:szCs w:val="28"/>
        </w:rPr>
        <w:t xml:space="preserve"> </w:t>
      </w:r>
      <w:r w:rsidR="007F3F82" w:rsidRPr="00E82746">
        <w:rPr>
          <w:rFonts w:ascii="Times New Roman" w:hAnsi="Times New Roman"/>
          <w:sz w:val="28"/>
          <w:szCs w:val="28"/>
        </w:rPr>
        <w:t>стало</w:t>
      </w:r>
      <w:r w:rsidR="00C41456" w:rsidRPr="00E82746">
        <w:rPr>
          <w:rFonts w:ascii="Times New Roman" w:hAnsi="Times New Roman"/>
          <w:sz w:val="28"/>
          <w:szCs w:val="28"/>
        </w:rPr>
        <w:t xml:space="preserve"> </w:t>
      </w:r>
      <w:r w:rsidR="007F3F82" w:rsidRPr="00E82746">
        <w:rPr>
          <w:rFonts w:ascii="Times New Roman" w:hAnsi="Times New Roman"/>
          <w:sz w:val="28"/>
          <w:szCs w:val="28"/>
        </w:rPr>
        <w:t>самостоятельным</w:t>
      </w:r>
      <w:r w:rsidR="00C41456" w:rsidRPr="00E82746">
        <w:rPr>
          <w:rFonts w:ascii="Times New Roman" w:hAnsi="Times New Roman"/>
          <w:sz w:val="28"/>
          <w:szCs w:val="28"/>
        </w:rPr>
        <w:t xml:space="preserve"> </w:t>
      </w:r>
      <w:r w:rsidR="007F3F82" w:rsidRPr="00E82746">
        <w:rPr>
          <w:rFonts w:ascii="Times New Roman" w:hAnsi="Times New Roman"/>
          <w:sz w:val="28"/>
          <w:szCs w:val="28"/>
        </w:rPr>
        <w:t>историческим</w:t>
      </w:r>
      <w:r w:rsidR="00C41456" w:rsidRPr="00E82746">
        <w:rPr>
          <w:rFonts w:ascii="Times New Roman" w:hAnsi="Times New Roman"/>
          <w:sz w:val="28"/>
          <w:szCs w:val="28"/>
        </w:rPr>
        <w:t xml:space="preserve"> </w:t>
      </w:r>
      <w:r w:rsidR="007F3F82" w:rsidRPr="00E82746">
        <w:rPr>
          <w:rFonts w:ascii="Times New Roman" w:hAnsi="Times New Roman"/>
          <w:sz w:val="28"/>
          <w:szCs w:val="28"/>
        </w:rPr>
        <w:t>факультетом.</w:t>
      </w:r>
    </w:p>
    <w:p w14:paraId="1AA44571" w14:textId="77777777" w:rsidR="007F3F82" w:rsidRPr="00E82746" w:rsidRDefault="007F3F82" w:rsidP="00B60C33">
      <w:pPr>
        <w:spacing w:after="0" w:line="240" w:lineRule="auto"/>
        <w:ind w:left="1276" w:hanging="1276"/>
        <w:jc w:val="both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b/>
          <w:bCs/>
          <w:sz w:val="28"/>
          <w:szCs w:val="28"/>
        </w:rPr>
        <w:t xml:space="preserve">1994 </w:t>
      </w:r>
      <w:r w:rsidR="00194D74" w:rsidRPr="00E82746">
        <w:rPr>
          <w:rFonts w:ascii="Times New Roman" w:hAnsi="Times New Roman"/>
          <w:b/>
          <w:bCs/>
          <w:sz w:val="28"/>
          <w:szCs w:val="28"/>
        </w:rPr>
        <w:t>год</w:t>
      </w:r>
      <w:proofErr w:type="gramStart"/>
      <w:r w:rsidR="00194D74" w:rsidRPr="00E82746">
        <w:rPr>
          <w:rFonts w:ascii="Times New Roman" w:hAnsi="Times New Roman"/>
          <w:b/>
          <w:bCs/>
          <w:sz w:val="28"/>
          <w:szCs w:val="28"/>
        </w:rPr>
        <w:t>:</w:t>
      </w:r>
      <w:r w:rsidR="00194D74" w:rsidRPr="00E82746">
        <w:rPr>
          <w:rFonts w:ascii="Times New Roman" w:hAnsi="Times New Roman"/>
          <w:sz w:val="28"/>
          <w:szCs w:val="28"/>
        </w:rPr>
        <w:tab/>
      </w:r>
      <w:r w:rsidRPr="00E82746">
        <w:rPr>
          <w:rFonts w:ascii="Times New Roman" w:hAnsi="Times New Roman"/>
          <w:sz w:val="28"/>
          <w:szCs w:val="28"/>
        </w:rPr>
        <w:t>Открылся</w:t>
      </w:r>
      <w:proofErr w:type="gramEnd"/>
      <w:r w:rsidRPr="00E82746">
        <w:rPr>
          <w:rFonts w:ascii="Times New Roman" w:hAnsi="Times New Roman"/>
          <w:sz w:val="28"/>
          <w:szCs w:val="28"/>
        </w:rPr>
        <w:t xml:space="preserve"> музыкально-педагогический факультет. В этом же году организован первый набор на очное отделение факультета физической культуры и спорта. С января 1995 года факультет стал осуществлять образовательную деятельность на базе спортивного комплекса «Нефтяник». Организован Спортивный Клуб НГПИ.</w:t>
      </w:r>
    </w:p>
    <w:p w14:paraId="2B08CC1B" w14:textId="77777777" w:rsidR="007F3F82" w:rsidRPr="00E82746" w:rsidRDefault="007F3F82" w:rsidP="00B60C33">
      <w:pPr>
        <w:spacing w:after="0" w:line="240" w:lineRule="auto"/>
        <w:ind w:left="1276" w:hanging="1276"/>
        <w:jc w:val="both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b/>
          <w:bCs/>
          <w:sz w:val="28"/>
          <w:szCs w:val="28"/>
        </w:rPr>
        <w:t xml:space="preserve">1995 </w:t>
      </w:r>
      <w:r w:rsidR="00194D74" w:rsidRPr="00E82746">
        <w:rPr>
          <w:rFonts w:ascii="Times New Roman" w:hAnsi="Times New Roman"/>
          <w:b/>
          <w:bCs/>
          <w:sz w:val="28"/>
          <w:szCs w:val="28"/>
        </w:rPr>
        <w:t>год</w:t>
      </w:r>
      <w:proofErr w:type="gramStart"/>
      <w:r w:rsidR="00194D74" w:rsidRPr="00E82746">
        <w:rPr>
          <w:rFonts w:ascii="Times New Roman" w:hAnsi="Times New Roman"/>
          <w:b/>
          <w:bCs/>
          <w:sz w:val="28"/>
          <w:szCs w:val="28"/>
        </w:rPr>
        <w:t>:</w:t>
      </w:r>
      <w:r w:rsidR="00194D74" w:rsidRPr="00E82746">
        <w:rPr>
          <w:rFonts w:ascii="Times New Roman" w:hAnsi="Times New Roman"/>
          <w:sz w:val="28"/>
          <w:szCs w:val="28"/>
        </w:rPr>
        <w:tab/>
      </w:r>
      <w:r w:rsidR="00897E21" w:rsidRPr="00E82746">
        <w:rPr>
          <w:rFonts w:ascii="Times New Roman" w:hAnsi="Times New Roman"/>
          <w:sz w:val="28"/>
          <w:szCs w:val="28"/>
        </w:rPr>
        <w:t>На</w:t>
      </w:r>
      <w:proofErr w:type="gramEnd"/>
      <w:r w:rsidRPr="00E82746">
        <w:rPr>
          <w:rFonts w:ascii="Times New Roman" w:hAnsi="Times New Roman"/>
          <w:sz w:val="28"/>
          <w:szCs w:val="28"/>
        </w:rPr>
        <w:t xml:space="preserve"> базе кафедры теории и истории культуры образован Центр культурологии, который стал готовить редкого специалиста в системе высшей школы— культуролога. </w:t>
      </w:r>
    </w:p>
    <w:p w14:paraId="0B8AE94D" w14:textId="77777777" w:rsidR="007F3F82" w:rsidRPr="00E82746" w:rsidRDefault="007F3F82" w:rsidP="00B60C33">
      <w:pPr>
        <w:spacing w:after="0" w:line="240" w:lineRule="auto"/>
        <w:ind w:left="1276" w:hanging="1276"/>
        <w:jc w:val="both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b/>
          <w:bCs/>
          <w:sz w:val="28"/>
          <w:szCs w:val="28"/>
        </w:rPr>
        <w:t xml:space="preserve">1997 </w:t>
      </w:r>
      <w:r w:rsidR="00194D74" w:rsidRPr="00E82746">
        <w:rPr>
          <w:rFonts w:ascii="Times New Roman" w:hAnsi="Times New Roman"/>
          <w:b/>
          <w:bCs/>
          <w:sz w:val="28"/>
          <w:szCs w:val="28"/>
        </w:rPr>
        <w:t>год:</w:t>
      </w:r>
      <w:r w:rsidR="00194D74" w:rsidRPr="00E82746">
        <w:rPr>
          <w:rFonts w:ascii="Times New Roman" w:hAnsi="Times New Roman"/>
          <w:sz w:val="28"/>
          <w:szCs w:val="28"/>
        </w:rPr>
        <w:tab/>
      </w:r>
      <w:r w:rsidRPr="00E82746">
        <w:rPr>
          <w:rFonts w:ascii="Times New Roman" w:hAnsi="Times New Roman"/>
          <w:sz w:val="28"/>
          <w:szCs w:val="28"/>
        </w:rPr>
        <w:t>В научной жизни ХМАО и г. Нижневартовска произошло значительное событие</w:t>
      </w:r>
      <w:r w:rsidR="00897E21" w:rsidRPr="00E82746">
        <w:rPr>
          <w:rFonts w:ascii="Times New Roman" w:hAnsi="Times New Roman"/>
          <w:sz w:val="28"/>
          <w:szCs w:val="28"/>
        </w:rPr>
        <w:t xml:space="preserve"> – в</w:t>
      </w:r>
      <w:r w:rsidRPr="00E82746">
        <w:rPr>
          <w:rFonts w:ascii="Times New Roman" w:hAnsi="Times New Roman"/>
          <w:sz w:val="28"/>
          <w:szCs w:val="28"/>
        </w:rPr>
        <w:t xml:space="preserve"> НГПИ создан и приступил к работе совет по защите кандидатских диссертаций по культурологии. Открывшийся совет— единственный не только в ХМАО, но и во всей Западной Сибири. </w:t>
      </w:r>
    </w:p>
    <w:p w14:paraId="6B24D901" w14:textId="77777777" w:rsidR="007F3F82" w:rsidRPr="00E82746" w:rsidRDefault="007F3F82" w:rsidP="00B60C33">
      <w:pPr>
        <w:spacing w:after="0" w:line="240" w:lineRule="auto"/>
        <w:ind w:left="1276" w:hanging="1276"/>
        <w:jc w:val="both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b/>
          <w:bCs/>
          <w:sz w:val="28"/>
          <w:szCs w:val="28"/>
        </w:rPr>
        <w:lastRenderedPageBreak/>
        <w:t xml:space="preserve">1998 </w:t>
      </w:r>
      <w:r w:rsidR="00194D74" w:rsidRPr="00E82746">
        <w:rPr>
          <w:rFonts w:ascii="Times New Roman" w:hAnsi="Times New Roman"/>
          <w:b/>
          <w:bCs/>
          <w:sz w:val="28"/>
          <w:szCs w:val="28"/>
        </w:rPr>
        <w:t>год:</w:t>
      </w:r>
      <w:r w:rsidR="00194D74" w:rsidRPr="00E82746">
        <w:rPr>
          <w:rFonts w:ascii="Times New Roman" w:hAnsi="Times New Roman"/>
          <w:sz w:val="28"/>
          <w:szCs w:val="28"/>
        </w:rPr>
        <w:tab/>
      </w:r>
      <w:r w:rsidRPr="00E82746">
        <w:rPr>
          <w:rFonts w:ascii="Times New Roman" w:hAnsi="Times New Roman"/>
          <w:sz w:val="28"/>
          <w:szCs w:val="28"/>
        </w:rPr>
        <w:t>1 сентября организован первый набор на очное и заочное обучение естественно-географического факультета по специальностям «Учитель экологии и географии» и «Учитель экологии». В сентябре этого же года открыт новый корпус гуманитарных наук.</w:t>
      </w:r>
    </w:p>
    <w:p w14:paraId="7FA5F7BE" w14:textId="77777777" w:rsidR="007F3F82" w:rsidRPr="00E82746" w:rsidRDefault="007F3F82" w:rsidP="00B60C33">
      <w:pPr>
        <w:spacing w:after="0" w:line="240" w:lineRule="auto"/>
        <w:ind w:left="1276" w:hanging="1276"/>
        <w:jc w:val="both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b/>
          <w:bCs/>
          <w:sz w:val="28"/>
          <w:szCs w:val="28"/>
        </w:rPr>
        <w:t xml:space="preserve">1999 </w:t>
      </w:r>
      <w:r w:rsidR="00194D74" w:rsidRPr="00E82746">
        <w:rPr>
          <w:rFonts w:ascii="Times New Roman" w:hAnsi="Times New Roman"/>
          <w:b/>
          <w:bCs/>
          <w:sz w:val="28"/>
          <w:szCs w:val="28"/>
        </w:rPr>
        <w:t>год:</w:t>
      </w:r>
      <w:r w:rsidR="00194D74" w:rsidRPr="00E82746">
        <w:rPr>
          <w:rFonts w:ascii="Times New Roman" w:hAnsi="Times New Roman"/>
          <w:b/>
          <w:bCs/>
          <w:sz w:val="28"/>
          <w:szCs w:val="28"/>
        </w:rPr>
        <w:tab/>
      </w:r>
      <w:r w:rsidRPr="00E82746">
        <w:rPr>
          <w:rFonts w:ascii="Times New Roman" w:hAnsi="Times New Roman"/>
          <w:sz w:val="28"/>
          <w:szCs w:val="28"/>
        </w:rPr>
        <w:t xml:space="preserve">Открыт филиал в г. Ханты-Мансийске, где обучаются студенты коренных национальностей Севера— ханты и манси. </w:t>
      </w:r>
    </w:p>
    <w:p w14:paraId="1D1E21F2" w14:textId="77777777" w:rsidR="007F3F82" w:rsidRPr="00E82746" w:rsidRDefault="007F3F82" w:rsidP="00B60C33">
      <w:pPr>
        <w:spacing w:after="0" w:line="240" w:lineRule="auto"/>
        <w:ind w:left="1276" w:hanging="1276"/>
        <w:jc w:val="both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b/>
          <w:bCs/>
          <w:sz w:val="28"/>
          <w:szCs w:val="28"/>
        </w:rPr>
        <w:t xml:space="preserve">2000 </w:t>
      </w:r>
      <w:r w:rsidR="00194D74" w:rsidRPr="00E82746">
        <w:rPr>
          <w:rFonts w:ascii="Times New Roman" w:hAnsi="Times New Roman"/>
          <w:b/>
          <w:bCs/>
          <w:sz w:val="28"/>
          <w:szCs w:val="28"/>
        </w:rPr>
        <w:t>год:</w:t>
      </w:r>
      <w:r w:rsidR="00194D74" w:rsidRPr="00E82746">
        <w:rPr>
          <w:rFonts w:ascii="Times New Roman" w:hAnsi="Times New Roman"/>
          <w:sz w:val="28"/>
          <w:szCs w:val="28"/>
        </w:rPr>
        <w:tab/>
      </w:r>
      <w:r w:rsidRPr="00E82746">
        <w:rPr>
          <w:rFonts w:ascii="Times New Roman" w:hAnsi="Times New Roman"/>
          <w:sz w:val="28"/>
          <w:szCs w:val="28"/>
        </w:rPr>
        <w:t xml:space="preserve">В сентябре путем объединения факультета педагогики и методики начального образования и факультета дошкольного воспитания образован факультет педагогики и психологии. </w:t>
      </w:r>
    </w:p>
    <w:p w14:paraId="28090660" w14:textId="77777777" w:rsidR="007F3F82" w:rsidRPr="00E82746" w:rsidRDefault="007F3F82" w:rsidP="00B60C33">
      <w:pPr>
        <w:spacing w:after="0" w:line="240" w:lineRule="auto"/>
        <w:ind w:left="1276" w:hanging="1276"/>
        <w:jc w:val="both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b/>
          <w:bCs/>
          <w:sz w:val="28"/>
          <w:szCs w:val="28"/>
        </w:rPr>
        <w:t xml:space="preserve">2002 </w:t>
      </w:r>
      <w:r w:rsidR="00194D74" w:rsidRPr="00E82746">
        <w:rPr>
          <w:rFonts w:ascii="Times New Roman" w:hAnsi="Times New Roman"/>
          <w:b/>
          <w:bCs/>
          <w:sz w:val="28"/>
          <w:szCs w:val="28"/>
        </w:rPr>
        <w:t>год:</w:t>
      </w:r>
      <w:r w:rsidR="00194D74" w:rsidRPr="00E82746">
        <w:rPr>
          <w:rFonts w:ascii="Times New Roman" w:hAnsi="Times New Roman"/>
          <w:sz w:val="28"/>
          <w:szCs w:val="28"/>
        </w:rPr>
        <w:tab/>
      </w:r>
      <w:r w:rsidRPr="00E82746">
        <w:rPr>
          <w:rFonts w:ascii="Times New Roman" w:hAnsi="Times New Roman"/>
          <w:sz w:val="28"/>
          <w:szCs w:val="28"/>
        </w:rPr>
        <w:t xml:space="preserve">Лицензированы три новые специальности непедагогического профиля: </w:t>
      </w:r>
      <w:r w:rsidR="00194D74" w:rsidRPr="00E82746">
        <w:rPr>
          <w:rFonts w:ascii="Times New Roman" w:hAnsi="Times New Roman"/>
          <w:sz w:val="28"/>
          <w:szCs w:val="28"/>
        </w:rPr>
        <w:t>«</w:t>
      </w:r>
      <w:r w:rsidRPr="00E82746">
        <w:rPr>
          <w:rFonts w:ascii="Times New Roman" w:hAnsi="Times New Roman"/>
          <w:sz w:val="28"/>
          <w:szCs w:val="28"/>
        </w:rPr>
        <w:t>Связи с общественностью</w:t>
      </w:r>
      <w:r w:rsidR="00194D74" w:rsidRPr="00E82746">
        <w:rPr>
          <w:rFonts w:ascii="Times New Roman" w:hAnsi="Times New Roman"/>
          <w:sz w:val="28"/>
          <w:szCs w:val="28"/>
        </w:rPr>
        <w:t>»</w:t>
      </w:r>
      <w:r w:rsidRPr="00E82746">
        <w:rPr>
          <w:rFonts w:ascii="Times New Roman" w:hAnsi="Times New Roman"/>
          <w:sz w:val="28"/>
          <w:szCs w:val="28"/>
        </w:rPr>
        <w:t xml:space="preserve">, </w:t>
      </w:r>
      <w:r w:rsidR="00194D74" w:rsidRPr="00E82746">
        <w:rPr>
          <w:rFonts w:ascii="Times New Roman" w:hAnsi="Times New Roman"/>
          <w:sz w:val="28"/>
          <w:szCs w:val="28"/>
        </w:rPr>
        <w:t>«</w:t>
      </w:r>
      <w:r w:rsidRPr="00E82746">
        <w:rPr>
          <w:rFonts w:ascii="Times New Roman" w:hAnsi="Times New Roman"/>
          <w:sz w:val="28"/>
          <w:szCs w:val="28"/>
        </w:rPr>
        <w:t>Документоведение и документационное обеспечение управления</w:t>
      </w:r>
      <w:r w:rsidR="00194D74" w:rsidRPr="00E82746">
        <w:rPr>
          <w:rFonts w:ascii="Times New Roman" w:hAnsi="Times New Roman"/>
          <w:sz w:val="28"/>
          <w:szCs w:val="28"/>
        </w:rPr>
        <w:t>»</w:t>
      </w:r>
      <w:r w:rsidRPr="00E82746">
        <w:rPr>
          <w:rFonts w:ascii="Times New Roman" w:hAnsi="Times New Roman"/>
          <w:sz w:val="28"/>
          <w:szCs w:val="28"/>
        </w:rPr>
        <w:t xml:space="preserve">, </w:t>
      </w:r>
      <w:r w:rsidR="00194D74" w:rsidRPr="00E82746">
        <w:rPr>
          <w:rFonts w:ascii="Times New Roman" w:hAnsi="Times New Roman"/>
          <w:sz w:val="28"/>
          <w:szCs w:val="28"/>
        </w:rPr>
        <w:t>«</w:t>
      </w:r>
      <w:r w:rsidRPr="00E82746">
        <w:rPr>
          <w:rFonts w:ascii="Times New Roman" w:hAnsi="Times New Roman"/>
          <w:sz w:val="28"/>
          <w:szCs w:val="28"/>
        </w:rPr>
        <w:t>Информационные системы и технологии</w:t>
      </w:r>
      <w:r w:rsidR="00194D74" w:rsidRPr="00E82746">
        <w:rPr>
          <w:rFonts w:ascii="Times New Roman" w:hAnsi="Times New Roman"/>
          <w:sz w:val="28"/>
          <w:szCs w:val="28"/>
        </w:rPr>
        <w:t>»</w:t>
      </w:r>
      <w:r w:rsidRPr="00E82746">
        <w:rPr>
          <w:rFonts w:ascii="Times New Roman" w:hAnsi="Times New Roman"/>
          <w:sz w:val="28"/>
          <w:szCs w:val="28"/>
        </w:rPr>
        <w:t xml:space="preserve">. </w:t>
      </w:r>
    </w:p>
    <w:p w14:paraId="7D4652F5" w14:textId="206FB693" w:rsidR="007F3F82" w:rsidRPr="00E82746" w:rsidRDefault="007F3F82" w:rsidP="00B60C33">
      <w:pPr>
        <w:spacing w:after="0" w:line="240" w:lineRule="auto"/>
        <w:ind w:left="1276" w:hanging="1276"/>
        <w:jc w:val="both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b/>
          <w:bCs/>
          <w:sz w:val="28"/>
          <w:szCs w:val="28"/>
        </w:rPr>
        <w:t>2004</w:t>
      </w:r>
      <w:r w:rsidR="00C41456" w:rsidRPr="00E82746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194D74" w:rsidRPr="00E82746">
        <w:rPr>
          <w:rFonts w:ascii="Times New Roman" w:hAnsi="Times New Roman"/>
          <w:b/>
          <w:bCs/>
          <w:sz w:val="28"/>
          <w:szCs w:val="28"/>
        </w:rPr>
        <w:t>год:</w:t>
      </w:r>
      <w:r w:rsidR="00C41456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 xml:space="preserve">16 сентября состоялось торжественное открытие нового учебного корпуса Нижневартовского государственного педагогического института, в котором разместился факультет естественных и точных наук. </w:t>
      </w:r>
    </w:p>
    <w:p w14:paraId="0DE98927" w14:textId="3BDAA09A" w:rsidR="007F3F82" w:rsidRDefault="007F3F82" w:rsidP="00B60C33">
      <w:pPr>
        <w:spacing w:after="0" w:line="240" w:lineRule="auto"/>
        <w:ind w:left="1276" w:hanging="1276"/>
        <w:jc w:val="both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b/>
          <w:bCs/>
          <w:sz w:val="28"/>
          <w:szCs w:val="28"/>
        </w:rPr>
        <w:t xml:space="preserve">2005 </w:t>
      </w:r>
      <w:r w:rsidR="00194D74" w:rsidRPr="00E82746">
        <w:rPr>
          <w:rFonts w:ascii="Times New Roman" w:hAnsi="Times New Roman"/>
          <w:b/>
          <w:bCs/>
          <w:sz w:val="28"/>
          <w:szCs w:val="28"/>
        </w:rPr>
        <w:t>год:</w:t>
      </w:r>
      <w:r w:rsidR="00194D74" w:rsidRPr="00E82746">
        <w:rPr>
          <w:rFonts w:ascii="Times New Roman" w:hAnsi="Times New Roman"/>
          <w:sz w:val="28"/>
          <w:szCs w:val="28"/>
        </w:rPr>
        <w:tab/>
      </w:r>
      <w:r w:rsidRPr="00E82746">
        <w:rPr>
          <w:rFonts w:ascii="Times New Roman" w:hAnsi="Times New Roman"/>
          <w:sz w:val="28"/>
          <w:szCs w:val="28"/>
        </w:rPr>
        <w:t>24 мая Приказом Федерального агентства по образованию Российской Федерации №413 Нижневартовский государственный педагогический институт переименован в Нижневартовский государственный гуманитарный университет. 2 сентября заложена памятная капсула с обращением, будущим поколениям.</w:t>
      </w:r>
    </w:p>
    <w:p w14:paraId="4D4FF881" w14:textId="77777777" w:rsidR="00A15944" w:rsidRPr="00E82746" w:rsidRDefault="00A15944" w:rsidP="00B60C33">
      <w:pPr>
        <w:spacing w:after="0" w:line="240" w:lineRule="auto"/>
        <w:ind w:left="1276" w:hanging="1276"/>
        <w:jc w:val="both"/>
        <w:rPr>
          <w:rFonts w:ascii="Times New Roman" w:hAnsi="Times New Roman"/>
          <w:sz w:val="28"/>
          <w:szCs w:val="28"/>
        </w:rPr>
      </w:pPr>
    </w:p>
    <w:p w14:paraId="4F3CC905" w14:textId="77777777" w:rsidR="00194D74" w:rsidRPr="00E82746" w:rsidRDefault="00194D74" w:rsidP="00B60C33">
      <w:pPr>
        <w:pBdr>
          <w:top w:val="threeDEmboss" w:sz="24" w:space="1" w:color="2F5496" w:themeColor="accent1" w:themeShade="BF"/>
          <w:left w:val="threeDEmboss" w:sz="24" w:space="4" w:color="2F5496" w:themeColor="accent1" w:themeShade="BF"/>
          <w:bottom w:val="threeDEmboss" w:sz="24" w:space="1" w:color="2F5496" w:themeColor="accent1" w:themeShade="BF"/>
          <w:right w:val="threeDEmboss" w:sz="24" w:space="4" w:color="2F5496" w:themeColor="accent1" w:themeShade="BF"/>
        </w:pBdr>
        <w:shd w:val="clear" w:color="auto" w:fill="538135" w:themeFill="accent6" w:themeFillShade="BF"/>
        <w:spacing w:after="0" w:line="240" w:lineRule="auto"/>
        <w:ind w:left="1418" w:right="1418"/>
        <w:jc w:val="center"/>
        <w:rPr>
          <w:rFonts w:ascii="Times New Roman" w:hAnsi="Times New Roman"/>
          <w:color w:val="FFFFFF" w:themeColor="background1"/>
          <w:sz w:val="28"/>
          <w:szCs w:val="28"/>
        </w:rPr>
      </w:pPr>
      <w:r w:rsidRPr="00E82746">
        <w:rPr>
          <w:rFonts w:ascii="Times New Roman" w:hAnsi="Times New Roman"/>
          <w:color w:val="FFFFFF" w:themeColor="background1"/>
          <w:sz w:val="28"/>
          <w:szCs w:val="28"/>
        </w:rPr>
        <w:t>Нижневартовский государственный гуманитарный университет</w:t>
      </w:r>
    </w:p>
    <w:p w14:paraId="5C2289B3" w14:textId="77777777" w:rsidR="007F3F82" w:rsidRPr="00E82746" w:rsidRDefault="007F3F82" w:rsidP="00B60C33">
      <w:pPr>
        <w:spacing w:after="0" w:line="240" w:lineRule="auto"/>
        <w:ind w:left="1276" w:hanging="1276"/>
        <w:jc w:val="both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b/>
          <w:bCs/>
          <w:sz w:val="28"/>
          <w:szCs w:val="28"/>
          <w:u w:val="single"/>
        </w:rPr>
        <w:t xml:space="preserve">2006 </w:t>
      </w:r>
      <w:r w:rsidR="00194D74" w:rsidRPr="00E82746">
        <w:rPr>
          <w:rFonts w:ascii="Times New Roman" w:hAnsi="Times New Roman"/>
          <w:b/>
          <w:bCs/>
          <w:sz w:val="28"/>
          <w:szCs w:val="28"/>
          <w:u w:val="single"/>
        </w:rPr>
        <w:t>год:</w:t>
      </w:r>
      <w:r w:rsidR="00194D74" w:rsidRPr="00E82746">
        <w:rPr>
          <w:rFonts w:ascii="Times New Roman" w:hAnsi="Times New Roman"/>
          <w:sz w:val="28"/>
          <w:szCs w:val="28"/>
        </w:rPr>
        <w:tab/>
      </w:r>
      <w:r w:rsidRPr="00E82746">
        <w:rPr>
          <w:rFonts w:ascii="Times New Roman" w:hAnsi="Times New Roman"/>
          <w:sz w:val="28"/>
          <w:szCs w:val="28"/>
        </w:rPr>
        <w:t xml:space="preserve">В марте запущен в работу официальный корпоративный сайт НГГУ «www.nggu.ru». </w:t>
      </w:r>
    </w:p>
    <w:p w14:paraId="34097BC2" w14:textId="77777777" w:rsidR="007F3F82" w:rsidRPr="00E82746" w:rsidRDefault="007F3F82" w:rsidP="00B60C33">
      <w:pPr>
        <w:spacing w:after="0" w:line="240" w:lineRule="auto"/>
        <w:ind w:left="1276" w:hanging="1276"/>
        <w:jc w:val="both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b/>
          <w:bCs/>
          <w:sz w:val="28"/>
          <w:szCs w:val="28"/>
          <w:u w:val="single"/>
        </w:rPr>
        <w:t xml:space="preserve">2007 </w:t>
      </w:r>
      <w:r w:rsidR="00194D74" w:rsidRPr="00E82746">
        <w:rPr>
          <w:rFonts w:ascii="Times New Roman" w:hAnsi="Times New Roman"/>
          <w:b/>
          <w:bCs/>
          <w:sz w:val="28"/>
          <w:szCs w:val="28"/>
          <w:u w:val="single"/>
        </w:rPr>
        <w:t>год:</w:t>
      </w:r>
      <w:r w:rsidR="00194D74" w:rsidRPr="00E82746">
        <w:rPr>
          <w:rFonts w:ascii="Times New Roman" w:hAnsi="Times New Roman"/>
          <w:sz w:val="28"/>
          <w:szCs w:val="28"/>
        </w:rPr>
        <w:tab/>
      </w:r>
      <w:r w:rsidRPr="00E82746">
        <w:rPr>
          <w:rFonts w:ascii="Times New Roman" w:hAnsi="Times New Roman"/>
          <w:sz w:val="28"/>
          <w:szCs w:val="28"/>
        </w:rPr>
        <w:t>В феврале сдано в эксплуатацию семиэтажное студенческое общежитие квартирного типа. В декабре ректором Нижневартовского государственного гуманитарного университета стал доктор физико-математических наук, профессор, академик РАЕН С.И. Горлов. Первым президентом университета стал кандидат филологических наук, профессор, академик РАЕН А.К. Карпов.</w:t>
      </w:r>
    </w:p>
    <w:p w14:paraId="6ADD9DB6" w14:textId="77777777" w:rsidR="007F3F82" w:rsidRPr="00E82746" w:rsidRDefault="007F3F82" w:rsidP="00B60C33">
      <w:pPr>
        <w:spacing w:after="0" w:line="240" w:lineRule="auto"/>
        <w:ind w:left="1276" w:hanging="1276"/>
        <w:jc w:val="both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b/>
          <w:bCs/>
          <w:sz w:val="28"/>
          <w:szCs w:val="28"/>
          <w:u w:val="single"/>
        </w:rPr>
        <w:t xml:space="preserve">2008 </w:t>
      </w:r>
      <w:r w:rsidR="00194D74" w:rsidRPr="00E82746">
        <w:rPr>
          <w:rFonts w:ascii="Times New Roman" w:hAnsi="Times New Roman"/>
          <w:b/>
          <w:bCs/>
          <w:sz w:val="28"/>
          <w:szCs w:val="28"/>
          <w:u w:val="single"/>
        </w:rPr>
        <w:t>год:</w:t>
      </w:r>
      <w:r w:rsidR="00194D74" w:rsidRPr="00E82746">
        <w:rPr>
          <w:rFonts w:ascii="Times New Roman" w:hAnsi="Times New Roman"/>
          <w:sz w:val="28"/>
          <w:szCs w:val="28"/>
        </w:rPr>
        <w:tab/>
      </w:r>
      <w:r w:rsidRPr="00E82746">
        <w:rPr>
          <w:rFonts w:ascii="Times New Roman" w:hAnsi="Times New Roman"/>
          <w:sz w:val="28"/>
          <w:szCs w:val="28"/>
        </w:rPr>
        <w:t xml:space="preserve">В марте открылся новый корпус для факультета физической культуры и спорта. В этом же году Центр культурологии переименован в факультет культуры и сервиса, художественно-графический факультет стал факультетом искусств и дизайна, а факультет естественных и точных наук разделен на три других автономных факультета: естественно-географический, информационных технологий и математики, экономики и управления. </w:t>
      </w:r>
    </w:p>
    <w:p w14:paraId="52F83FF5" w14:textId="63425BEB" w:rsidR="007F3F82" w:rsidRDefault="00B6014B" w:rsidP="00B60C33">
      <w:pPr>
        <w:spacing w:after="0" w:line="240" w:lineRule="auto"/>
        <w:ind w:left="1276" w:hanging="1276"/>
        <w:jc w:val="both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b/>
          <w:bCs/>
          <w:sz w:val="28"/>
          <w:szCs w:val="28"/>
          <w:u w:val="single"/>
        </w:rPr>
        <w:t xml:space="preserve"> </w:t>
      </w:r>
      <w:r w:rsidR="00194D74" w:rsidRPr="00E82746">
        <w:rPr>
          <w:rFonts w:ascii="Times New Roman" w:hAnsi="Times New Roman"/>
          <w:sz w:val="28"/>
          <w:szCs w:val="28"/>
        </w:rPr>
        <w:tab/>
      </w:r>
      <w:r w:rsidR="007F3F82" w:rsidRPr="00E82746">
        <w:rPr>
          <w:rFonts w:ascii="Times New Roman" w:hAnsi="Times New Roman"/>
          <w:sz w:val="28"/>
          <w:szCs w:val="28"/>
        </w:rPr>
        <w:t xml:space="preserve">Приказом Министерства образования и науки РФ № 110 от 25 февраля 2013 года Государственное образовательное учреждение высшего профессионального образования «Нижневартовский </w:t>
      </w:r>
      <w:r w:rsidR="007F3F82" w:rsidRPr="00E82746">
        <w:rPr>
          <w:rFonts w:ascii="Times New Roman" w:hAnsi="Times New Roman"/>
          <w:sz w:val="28"/>
          <w:szCs w:val="28"/>
        </w:rPr>
        <w:lastRenderedPageBreak/>
        <w:t>государственный гуманитарный университет» переименован в Федеральное государственное бюджетное образовательное учреждение высшего профессионального образования «Нижневартовский государственный университет».</w:t>
      </w:r>
    </w:p>
    <w:p w14:paraId="37FF95F9" w14:textId="690C9846" w:rsidR="003741DC" w:rsidRPr="00E82746" w:rsidRDefault="00EE0722" w:rsidP="00B60C33">
      <w:pPr>
        <w:pStyle w:val="affb"/>
        <w:spacing w:before="0" w:after="0"/>
        <w:rPr>
          <w:rFonts w:cs="Times New Roman"/>
        </w:rPr>
      </w:pPr>
      <w:r>
        <w:br w:type="page"/>
      </w:r>
      <w:bookmarkStart w:id="3" w:name="_Toc215773761"/>
      <w:r w:rsidR="00336438">
        <w:lastRenderedPageBreak/>
        <w:t>Общие сведения об НВГУ</w:t>
      </w:r>
      <w:bookmarkEnd w:id="3"/>
    </w:p>
    <w:p w14:paraId="6405726A" w14:textId="77777777" w:rsidR="00194D74" w:rsidRPr="00E82746" w:rsidRDefault="00194D74" w:rsidP="00B60C33">
      <w:pPr>
        <w:pBdr>
          <w:top w:val="threeDEmboss" w:sz="24" w:space="1" w:color="2F5496" w:themeColor="accent1" w:themeShade="BF"/>
          <w:left w:val="threeDEmboss" w:sz="24" w:space="4" w:color="2F5496" w:themeColor="accent1" w:themeShade="BF"/>
          <w:bottom w:val="threeDEmboss" w:sz="24" w:space="1" w:color="2F5496" w:themeColor="accent1" w:themeShade="BF"/>
          <w:right w:val="threeDEmboss" w:sz="24" w:space="4" w:color="2F5496" w:themeColor="accent1" w:themeShade="BF"/>
          <w:between w:val="threeDEmboss" w:sz="24" w:space="1" w:color="2F5496" w:themeColor="accent1" w:themeShade="BF"/>
          <w:bar w:val="threeDEmboss" w:sz="24" w:color="2F5496" w:themeColor="accent1" w:themeShade="BF"/>
        </w:pBdr>
        <w:shd w:val="clear" w:color="auto" w:fill="538135" w:themeFill="accent6" w:themeFillShade="BF"/>
        <w:spacing w:after="0" w:line="240" w:lineRule="auto"/>
        <w:ind w:left="1418" w:right="1418"/>
        <w:jc w:val="center"/>
        <w:rPr>
          <w:rFonts w:ascii="Times New Roman" w:hAnsi="Times New Roman"/>
          <w:b/>
          <w:bCs/>
          <w:color w:val="FFFFFF" w:themeColor="background1"/>
          <w:sz w:val="28"/>
          <w:szCs w:val="28"/>
        </w:rPr>
      </w:pPr>
      <w:r w:rsidRPr="00E82746">
        <w:rPr>
          <w:rFonts w:ascii="Times New Roman" w:hAnsi="Times New Roman"/>
          <w:b/>
          <w:bCs/>
          <w:color w:val="FFFFFF" w:themeColor="background1"/>
          <w:sz w:val="28"/>
          <w:szCs w:val="28"/>
        </w:rPr>
        <w:t>Нижневартовский государственный университет</w:t>
      </w:r>
    </w:p>
    <w:p w14:paraId="345F2C49" w14:textId="45B6D23F" w:rsidR="009E6010" w:rsidRPr="00E82746" w:rsidRDefault="00B6014B" w:rsidP="00B60C33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sz w:val="28"/>
          <w:szCs w:val="28"/>
        </w:rPr>
        <w:t xml:space="preserve">Сегодня университет – это динамично развивающееся учебное заведение высшего профессионального образования, ведущий вуз ханты-мансийского автономного округа – </w:t>
      </w:r>
      <w:r w:rsidR="000A442D" w:rsidRPr="00E82746">
        <w:rPr>
          <w:rFonts w:ascii="Times New Roman" w:hAnsi="Times New Roman"/>
          <w:sz w:val="28"/>
          <w:szCs w:val="28"/>
        </w:rPr>
        <w:t>Ю</w:t>
      </w:r>
      <w:r w:rsidRPr="00E82746">
        <w:rPr>
          <w:rFonts w:ascii="Times New Roman" w:hAnsi="Times New Roman"/>
          <w:sz w:val="28"/>
          <w:szCs w:val="28"/>
        </w:rPr>
        <w:t xml:space="preserve">гры по целому ряду образовательных направлений университетской подготовки высококвалифицированных кадров для науки, образования, экономики и культуры. Уже не первый год по результатам ежегодного рейтинга федерального агентства по образованию университет находится в десятке лучших педагогических, лингвистических и гуманитарных вузов </w:t>
      </w:r>
      <w:r w:rsidR="000A442D" w:rsidRPr="00E82746">
        <w:rPr>
          <w:rFonts w:ascii="Times New Roman" w:hAnsi="Times New Roman"/>
          <w:sz w:val="28"/>
          <w:szCs w:val="28"/>
        </w:rPr>
        <w:t>Р</w:t>
      </w:r>
      <w:r w:rsidRPr="00E82746">
        <w:rPr>
          <w:rFonts w:ascii="Times New Roman" w:hAnsi="Times New Roman"/>
          <w:sz w:val="28"/>
          <w:szCs w:val="28"/>
        </w:rPr>
        <w:t>оссии.</w:t>
      </w:r>
    </w:p>
    <w:p w14:paraId="4232CDDA" w14:textId="1C982F5E" w:rsidR="009E6F4C" w:rsidRPr="00E82746" w:rsidRDefault="007F3F82" w:rsidP="00B60C33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sz w:val="28"/>
          <w:szCs w:val="28"/>
        </w:rPr>
        <w:t>В университете работают и обучаются талантливые, одаренные люди, ярко проявляющие себя и в науке, и в спорте, и в</w:t>
      </w:r>
      <w:r w:rsidR="00B34CB0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художественном творчестве, победители и призеры окружных, российских, международных конкурсов, фестивалей и чемпионатов.</w:t>
      </w:r>
    </w:p>
    <w:p w14:paraId="320FFC2A" w14:textId="74F9F504" w:rsidR="009E6010" w:rsidRPr="00E82746" w:rsidRDefault="007F3F82" w:rsidP="00B60C33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sz w:val="28"/>
          <w:szCs w:val="28"/>
        </w:rPr>
        <w:t>Университет</w:t>
      </w:r>
      <w:r w:rsidR="000A442D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осуществляет</w:t>
      </w:r>
      <w:r w:rsidR="000A442D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подготовку</w:t>
      </w:r>
      <w:r w:rsidR="000A442D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специалистов</w:t>
      </w:r>
      <w:r w:rsidR="000A442D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по</w:t>
      </w:r>
      <w:r w:rsidR="000A442D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86 направлениям, 25 программам аспирантуры, и</w:t>
      </w:r>
      <w:r w:rsidR="00B34CB0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по</w:t>
      </w:r>
      <w:r w:rsidR="000A442D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программам дополнительного профессионального</w:t>
      </w:r>
      <w:r w:rsidR="000A442D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образования. В</w:t>
      </w:r>
      <w:r w:rsidR="000A442D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настоящее</w:t>
      </w:r>
      <w:r w:rsidR="000A442D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время</w:t>
      </w:r>
      <w:r w:rsidR="000A442D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в университете</w:t>
      </w:r>
      <w:r w:rsidR="000A442D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обучается</w:t>
      </w:r>
      <w:r w:rsidR="000A442D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более 4500</w:t>
      </w:r>
      <w:r w:rsidR="000A442D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студентов,</w:t>
      </w:r>
      <w:r w:rsidR="000A442D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аспирантов и соискателей.</w:t>
      </w:r>
    </w:p>
    <w:p w14:paraId="3439A140" w14:textId="77777777" w:rsidR="006379EB" w:rsidRPr="00E82746" w:rsidRDefault="006379EB" w:rsidP="00B60C33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219C0B53" w14:textId="3CF67D7F" w:rsidR="0019242B" w:rsidRPr="00E82746" w:rsidRDefault="0019242B" w:rsidP="00B60C33">
      <w:pPr>
        <w:pStyle w:val="aff5"/>
        <w:keepNext/>
        <w:spacing w:after="0"/>
        <w:jc w:val="right"/>
        <w:rPr>
          <w:rFonts w:ascii="Times New Roman" w:hAnsi="Times New Roman"/>
          <w:sz w:val="20"/>
          <w:szCs w:val="20"/>
        </w:rPr>
      </w:pPr>
      <w:r w:rsidRPr="00E82746">
        <w:rPr>
          <w:rFonts w:ascii="Times New Roman" w:hAnsi="Times New Roman"/>
          <w:sz w:val="20"/>
          <w:szCs w:val="20"/>
        </w:rPr>
        <w:t xml:space="preserve">Таблица </w:t>
      </w:r>
      <w:r w:rsidRPr="00E82746">
        <w:rPr>
          <w:rFonts w:ascii="Times New Roman" w:hAnsi="Times New Roman"/>
          <w:sz w:val="20"/>
          <w:szCs w:val="20"/>
        </w:rPr>
        <w:fldChar w:fldCharType="begin"/>
      </w:r>
      <w:r w:rsidRPr="00E82746">
        <w:rPr>
          <w:rFonts w:ascii="Times New Roman" w:hAnsi="Times New Roman"/>
          <w:sz w:val="20"/>
          <w:szCs w:val="20"/>
        </w:rPr>
        <w:instrText xml:space="preserve"> SEQ Таблица \* ARABIC </w:instrText>
      </w:r>
      <w:r w:rsidRPr="00E82746">
        <w:rPr>
          <w:rFonts w:ascii="Times New Roman" w:hAnsi="Times New Roman"/>
          <w:sz w:val="20"/>
          <w:szCs w:val="20"/>
        </w:rPr>
        <w:fldChar w:fldCharType="separate"/>
      </w:r>
      <w:r w:rsidR="00944BBD">
        <w:rPr>
          <w:rFonts w:ascii="Times New Roman" w:hAnsi="Times New Roman"/>
          <w:noProof/>
          <w:sz w:val="20"/>
          <w:szCs w:val="20"/>
        </w:rPr>
        <w:t>1</w:t>
      </w:r>
      <w:r w:rsidRPr="00E82746">
        <w:rPr>
          <w:rFonts w:ascii="Times New Roman" w:hAnsi="Times New Roman"/>
          <w:sz w:val="20"/>
          <w:szCs w:val="20"/>
        </w:rPr>
        <w:fldChar w:fldCharType="end"/>
      </w:r>
    </w:p>
    <w:tbl>
      <w:tblPr>
        <w:tblStyle w:val="aff4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574"/>
        <w:gridCol w:w="2091"/>
        <w:gridCol w:w="1885"/>
        <w:gridCol w:w="1885"/>
        <w:gridCol w:w="1885"/>
        <w:gridCol w:w="1308"/>
      </w:tblGrid>
      <w:tr w:rsidR="008C2FFE" w:rsidRPr="00E82746" w14:paraId="35103930" w14:textId="4B4E7F6F" w:rsidTr="0019242B">
        <w:trPr>
          <w:trHeight w:val="559"/>
          <w:tblHeader/>
          <w:jc w:val="center"/>
        </w:trPr>
        <w:tc>
          <w:tcPr>
            <w:tcW w:w="574" w:type="dxa"/>
            <w:vMerge w:val="restart"/>
            <w:shd w:val="clear" w:color="auto" w:fill="2E74B5" w:themeFill="accent5" w:themeFillShade="BF"/>
            <w:vAlign w:val="center"/>
          </w:tcPr>
          <w:p w14:paraId="700D8EA3" w14:textId="1E8DB5DA" w:rsidR="008C2FFE" w:rsidRPr="00E82746" w:rsidRDefault="008C2FFE" w:rsidP="00B60C3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E82746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№ п/п</w:t>
            </w:r>
          </w:p>
        </w:tc>
        <w:tc>
          <w:tcPr>
            <w:tcW w:w="2091" w:type="dxa"/>
            <w:vMerge w:val="restart"/>
            <w:shd w:val="clear" w:color="auto" w:fill="2E74B5" w:themeFill="accent5" w:themeFillShade="BF"/>
            <w:vAlign w:val="center"/>
          </w:tcPr>
          <w:p w14:paraId="5326012B" w14:textId="64486C01" w:rsidR="008C2FFE" w:rsidRPr="00E82746" w:rsidRDefault="008C2FFE" w:rsidP="00B60C3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E82746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Факультет</w:t>
            </w:r>
          </w:p>
        </w:tc>
        <w:tc>
          <w:tcPr>
            <w:tcW w:w="5655" w:type="dxa"/>
            <w:gridSpan w:val="3"/>
            <w:shd w:val="clear" w:color="auto" w:fill="2E74B5" w:themeFill="accent5" w:themeFillShade="BF"/>
            <w:vAlign w:val="center"/>
          </w:tcPr>
          <w:p w14:paraId="091CE880" w14:textId="0DA8618B" w:rsidR="008C2FFE" w:rsidRPr="00E82746" w:rsidRDefault="008C2FFE" w:rsidP="00B60C3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E82746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Направления подготовки</w:t>
            </w:r>
          </w:p>
        </w:tc>
        <w:tc>
          <w:tcPr>
            <w:tcW w:w="1308" w:type="dxa"/>
            <w:vMerge w:val="restart"/>
            <w:shd w:val="clear" w:color="auto" w:fill="2E74B5" w:themeFill="accent5" w:themeFillShade="BF"/>
            <w:vAlign w:val="center"/>
          </w:tcPr>
          <w:p w14:paraId="1D7B9A38" w14:textId="7BE99B40" w:rsidR="008C2FFE" w:rsidRPr="00E82746" w:rsidRDefault="008C2FFE" w:rsidP="00B60C3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E82746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Всего</w:t>
            </w:r>
          </w:p>
        </w:tc>
      </w:tr>
      <w:tr w:rsidR="008C2FFE" w:rsidRPr="00E82746" w14:paraId="1CDE60C2" w14:textId="29D82878" w:rsidTr="0019242B">
        <w:trPr>
          <w:trHeight w:val="559"/>
          <w:jc w:val="center"/>
        </w:trPr>
        <w:tc>
          <w:tcPr>
            <w:tcW w:w="574" w:type="dxa"/>
            <w:vMerge/>
          </w:tcPr>
          <w:p w14:paraId="4A6EB33D" w14:textId="77777777" w:rsidR="008C2FFE" w:rsidRPr="00E82746" w:rsidRDefault="008C2FFE" w:rsidP="00B60C3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91" w:type="dxa"/>
            <w:vMerge/>
          </w:tcPr>
          <w:p w14:paraId="13DF0BF8" w14:textId="77777777" w:rsidR="008C2FFE" w:rsidRPr="00E82746" w:rsidRDefault="008C2FFE" w:rsidP="00B60C3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85" w:type="dxa"/>
            <w:shd w:val="clear" w:color="auto" w:fill="9CC2E5" w:themeFill="accent5" w:themeFillTint="99"/>
            <w:vAlign w:val="center"/>
          </w:tcPr>
          <w:p w14:paraId="6EDAF6A4" w14:textId="0B7FB6D3" w:rsidR="008C2FFE" w:rsidRPr="00E82746" w:rsidRDefault="008C2FFE" w:rsidP="00B60C3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827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Бакалавриат/Специалитет</w:t>
            </w:r>
          </w:p>
        </w:tc>
        <w:tc>
          <w:tcPr>
            <w:tcW w:w="1885" w:type="dxa"/>
            <w:shd w:val="clear" w:color="auto" w:fill="9CC2E5" w:themeFill="accent5" w:themeFillTint="99"/>
            <w:vAlign w:val="center"/>
          </w:tcPr>
          <w:p w14:paraId="6134F1B4" w14:textId="11CB65F8" w:rsidR="008C2FFE" w:rsidRPr="00E82746" w:rsidRDefault="008C2FFE" w:rsidP="00B60C3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27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Магистратура</w:t>
            </w:r>
          </w:p>
        </w:tc>
        <w:tc>
          <w:tcPr>
            <w:tcW w:w="1885" w:type="dxa"/>
            <w:shd w:val="clear" w:color="auto" w:fill="9CC2E5" w:themeFill="accent5" w:themeFillTint="99"/>
            <w:vAlign w:val="center"/>
          </w:tcPr>
          <w:p w14:paraId="4729779B" w14:textId="1001EE1C" w:rsidR="008C2FFE" w:rsidRPr="00E82746" w:rsidRDefault="008C2FFE" w:rsidP="00B60C3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27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Аспирантура</w:t>
            </w:r>
          </w:p>
        </w:tc>
        <w:tc>
          <w:tcPr>
            <w:tcW w:w="1308" w:type="dxa"/>
            <w:vMerge/>
            <w:shd w:val="clear" w:color="auto" w:fill="9CC2E5" w:themeFill="accent5" w:themeFillTint="99"/>
          </w:tcPr>
          <w:p w14:paraId="64953A11" w14:textId="77777777" w:rsidR="008C2FFE" w:rsidRPr="00E82746" w:rsidRDefault="008C2FFE" w:rsidP="00B60C3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C2FFE" w:rsidRPr="00E82746" w14:paraId="00A20742" w14:textId="4BE17A0A" w:rsidTr="0019242B">
        <w:trPr>
          <w:trHeight w:val="1104"/>
          <w:jc w:val="center"/>
        </w:trPr>
        <w:tc>
          <w:tcPr>
            <w:tcW w:w="574" w:type="dxa"/>
            <w:shd w:val="clear" w:color="auto" w:fill="DEEAF6" w:themeFill="accent5" w:themeFillTint="33"/>
            <w:vAlign w:val="center"/>
          </w:tcPr>
          <w:p w14:paraId="1A32B816" w14:textId="7963B310" w:rsidR="008C2FFE" w:rsidRPr="00E82746" w:rsidRDefault="008C2FFE" w:rsidP="00B60C3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7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091" w:type="dxa"/>
            <w:shd w:val="clear" w:color="auto" w:fill="DEEAF6" w:themeFill="accent5" w:themeFillTint="33"/>
            <w:vAlign w:val="center"/>
          </w:tcPr>
          <w:p w14:paraId="26CCF404" w14:textId="0B1AECDA" w:rsidR="008C2FFE" w:rsidRPr="00E82746" w:rsidRDefault="008C2FFE" w:rsidP="00B60C3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2746">
              <w:rPr>
                <w:rFonts w:ascii="Times New Roman" w:hAnsi="Times New Roman" w:cs="Times New Roman"/>
                <w:sz w:val="24"/>
                <w:szCs w:val="24"/>
              </w:rPr>
              <w:t>Гуманитарный факультет</w:t>
            </w:r>
          </w:p>
        </w:tc>
        <w:tc>
          <w:tcPr>
            <w:tcW w:w="1885" w:type="dxa"/>
            <w:shd w:val="clear" w:color="auto" w:fill="DEEAF6" w:themeFill="accent5" w:themeFillTint="33"/>
            <w:vAlign w:val="center"/>
          </w:tcPr>
          <w:p w14:paraId="1FBA16FF" w14:textId="5B666173" w:rsidR="008C2FFE" w:rsidRPr="00E82746" w:rsidRDefault="008C2FFE" w:rsidP="00B60C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274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85" w:type="dxa"/>
            <w:shd w:val="clear" w:color="auto" w:fill="DEEAF6" w:themeFill="accent5" w:themeFillTint="33"/>
            <w:vAlign w:val="center"/>
          </w:tcPr>
          <w:p w14:paraId="4110EA6F" w14:textId="01B5686D" w:rsidR="008C2FFE" w:rsidRPr="00E82746" w:rsidRDefault="008C2FFE" w:rsidP="00B60C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274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85" w:type="dxa"/>
            <w:shd w:val="clear" w:color="auto" w:fill="DEEAF6" w:themeFill="accent5" w:themeFillTint="33"/>
            <w:vAlign w:val="center"/>
          </w:tcPr>
          <w:p w14:paraId="40FE8E33" w14:textId="2773C370" w:rsidR="008C2FFE" w:rsidRPr="00E82746" w:rsidRDefault="008C2FFE" w:rsidP="00B60C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274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8" w:type="dxa"/>
            <w:shd w:val="clear" w:color="auto" w:fill="DEEAF6" w:themeFill="accent5" w:themeFillTint="33"/>
            <w:vAlign w:val="center"/>
          </w:tcPr>
          <w:p w14:paraId="24139FA3" w14:textId="4AF5B664" w:rsidR="008C2FFE" w:rsidRPr="00E82746" w:rsidRDefault="005035DB" w:rsidP="00B60C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2746">
              <w:rPr>
                <w:rFonts w:ascii="Times New Roman" w:hAnsi="Times New Roman"/>
                <w:sz w:val="24"/>
                <w:szCs w:val="24"/>
              </w:rPr>
              <w:fldChar w:fldCharType="begin"/>
            </w:r>
            <w:r w:rsidRPr="00E82746">
              <w:rPr>
                <w:rFonts w:ascii="Times New Roman" w:hAnsi="Times New Roman" w:cs="Times New Roman"/>
                <w:sz w:val="24"/>
                <w:szCs w:val="24"/>
              </w:rPr>
              <w:instrText xml:space="preserve"> =SUM(C3:E3) </w:instrText>
            </w:r>
            <w:r w:rsidRPr="00E82746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="00944BBD">
              <w:rPr>
                <w:rFonts w:ascii="Times New Roman" w:hAnsi="Times New Roman" w:cs="Times New Roman"/>
                <w:noProof/>
                <w:sz w:val="24"/>
                <w:szCs w:val="24"/>
              </w:rPr>
              <w:t>18</w:t>
            </w:r>
            <w:r w:rsidRPr="00E82746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</w:tr>
      <w:tr w:rsidR="008C2FFE" w:rsidRPr="00E82746" w14:paraId="3E75F96B" w14:textId="1FDFE711" w:rsidTr="0019242B">
        <w:trPr>
          <w:trHeight w:val="1104"/>
          <w:jc w:val="center"/>
        </w:trPr>
        <w:tc>
          <w:tcPr>
            <w:tcW w:w="574" w:type="dxa"/>
            <w:shd w:val="clear" w:color="auto" w:fill="DEEAF6" w:themeFill="accent5" w:themeFillTint="33"/>
            <w:vAlign w:val="center"/>
          </w:tcPr>
          <w:p w14:paraId="62FD2273" w14:textId="00D97363" w:rsidR="008C2FFE" w:rsidRPr="00E82746" w:rsidRDefault="008C2FFE" w:rsidP="00B60C3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7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091" w:type="dxa"/>
            <w:shd w:val="clear" w:color="auto" w:fill="DEEAF6" w:themeFill="accent5" w:themeFillTint="33"/>
            <w:vAlign w:val="center"/>
          </w:tcPr>
          <w:p w14:paraId="241F8DD1" w14:textId="44E0FB95" w:rsidR="008C2FFE" w:rsidRPr="00E82746" w:rsidRDefault="008C2FFE" w:rsidP="00B60C3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2746">
              <w:rPr>
                <w:rFonts w:ascii="Times New Roman" w:hAnsi="Times New Roman" w:cs="Times New Roman"/>
                <w:sz w:val="24"/>
                <w:szCs w:val="24"/>
              </w:rPr>
              <w:t>Факультет экономики и управления</w:t>
            </w:r>
          </w:p>
        </w:tc>
        <w:tc>
          <w:tcPr>
            <w:tcW w:w="1885" w:type="dxa"/>
            <w:shd w:val="clear" w:color="auto" w:fill="DEEAF6" w:themeFill="accent5" w:themeFillTint="33"/>
            <w:vAlign w:val="center"/>
          </w:tcPr>
          <w:p w14:paraId="6990496A" w14:textId="5DF55D1B" w:rsidR="008C2FFE" w:rsidRPr="00E82746" w:rsidRDefault="008C2FFE" w:rsidP="00B60C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274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85" w:type="dxa"/>
            <w:shd w:val="clear" w:color="auto" w:fill="DEEAF6" w:themeFill="accent5" w:themeFillTint="33"/>
            <w:vAlign w:val="center"/>
          </w:tcPr>
          <w:p w14:paraId="5F5D5414" w14:textId="6AF8837C" w:rsidR="008C2FFE" w:rsidRPr="00E82746" w:rsidRDefault="008C2FFE" w:rsidP="00B60C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274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85" w:type="dxa"/>
            <w:shd w:val="clear" w:color="auto" w:fill="DEEAF6" w:themeFill="accent5" w:themeFillTint="33"/>
            <w:vAlign w:val="center"/>
          </w:tcPr>
          <w:p w14:paraId="1A6F64AD" w14:textId="78A19C5D" w:rsidR="008C2FFE" w:rsidRPr="00E82746" w:rsidRDefault="008C2FFE" w:rsidP="00B60C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274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08" w:type="dxa"/>
            <w:shd w:val="clear" w:color="auto" w:fill="DEEAF6" w:themeFill="accent5" w:themeFillTint="33"/>
            <w:vAlign w:val="center"/>
          </w:tcPr>
          <w:p w14:paraId="6BB02927" w14:textId="21802FD5" w:rsidR="005035DB" w:rsidRPr="00E82746" w:rsidRDefault="005035DB" w:rsidP="00B60C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746">
              <w:rPr>
                <w:rFonts w:ascii="Times New Roman" w:hAnsi="Times New Roman"/>
                <w:sz w:val="24"/>
                <w:szCs w:val="24"/>
                <w:lang w:val="en-US"/>
              </w:rPr>
              <w:fldChar w:fldCharType="begin"/>
            </w:r>
            <w:r w:rsidRPr="00E827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instrText xml:space="preserve"> =SUM(C4:E4) </w:instrText>
            </w:r>
            <w:r w:rsidRPr="00E82746">
              <w:rPr>
                <w:rFonts w:ascii="Times New Roman" w:hAnsi="Times New Roman"/>
                <w:sz w:val="24"/>
                <w:szCs w:val="24"/>
                <w:lang w:val="en-US"/>
              </w:rPr>
              <w:fldChar w:fldCharType="separate"/>
            </w:r>
            <w:r w:rsidR="00944BB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7</w:t>
            </w:r>
            <w:r w:rsidRPr="00E82746">
              <w:rPr>
                <w:rFonts w:ascii="Times New Roman" w:hAnsi="Times New Roman"/>
                <w:sz w:val="24"/>
                <w:szCs w:val="24"/>
                <w:lang w:val="en-US"/>
              </w:rPr>
              <w:fldChar w:fldCharType="end"/>
            </w:r>
          </w:p>
        </w:tc>
      </w:tr>
      <w:tr w:rsidR="008C2FFE" w:rsidRPr="00E82746" w14:paraId="607D5EDA" w14:textId="60279CED" w:rsidTr="0019242B">
        <w:trPr>
          <w:trHeight w:val="1104"/>
          <w:jc w:val="center"/>
        </w:trPr>
        <w:tc>
          <w:tcPr>
            <w:tcW w:w="574" w:type="dxa"/>
            <w:shd w:val="clear" w:color="auto" w:fill="DEEAF6" w:themeFill="accent5" w:themeFillTint="33"/>
            <w:vAlign w:val="center"/>
          </w:tcPr>
          <w:p w14:paraId="4EEE5D08" w14:textId="312C5922" w:rsidR="008C2FFE" w:rsidRPr="00E82746" w:rsidRDefault="008C2FFE" w:rsidP="00B60C3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7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091" w:type="dxa"/>
            <w:shd w:val="clear" w:color="auto" w:fill="DEEAF6" w:themeFill="accent5" w:themeFillTint="33"/>
            <w:vAlign w:val="center"/>
          </w:tcPr>
          <w:p w14:paraId="2973C99C" w14:textId="067B8E9A" w:rsidR="008C2FFE" w:rsidRPr="00E82746" w:rsidRDefault="008C2FFE" w:rsidP="00B60C3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2746">
              <w:rPr>
                <w:rFonts w:ascii="Times New Roman" w:hAnsi="Times New Roman" w:cs="Times New Roman"/>
                <w:sz w:val="24"/>
                <w:szCs w:val="24"/>
              </w:rPr>
              <w:t>Факультет искусств и дизайна</w:t>
            </w:r>
          </w:p>
        </w:tc>
        <w:tc>
          <w:tcPr>
            <w:tcW w:w="1885" w:type="dxa"/>
            <w:shd w:val="clear" w:color="auto" w:fill="DEEAF6" w:themeFill="accent5" w:themeFillTint="33"/>
            <w:vAlign w:val="center"/>
          </w:tcPr>
          <w:p w14:paraId="5A0A2702" w14:textId="2901C37B" w:rsidR="008C2FFE" w:rsidRPr="00E82746" w:rsidRDefault="008C2FFE" w:rsidP="00B60C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274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85" w:type="dxa"/>
            <w:shd w:val="clear" w:color="auto" w:fill="DEEAF6" w:themeFill="accent5" w:themeFillTint="33"/>
            <w:vAlign w:val="center"/>
          </w:tcPr>
          <w:p w14:paraId="5287608D" w14:textId="43B50406" w:rsidR="008C2FFE" w:rsidRPr="00E82746" w:rsidRDefault="008C2FFE" w:rsidP="00B60C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274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85" w:type="dxa"/>
            <w:shd w:val="clear" w:color="auto" w:fill="DEEAF6" w:themeFill="accent5" w:themeFillTint="33"/>
            <w:vAlign w:val="center"/>
          </w:tcPr>
          <w:p w14:paraId="2E8FDF7C" w14:textId="126838D1" w:rsidR="008C2FFE" w:rsidRPr="00E82746" w:rsidRDefault="008C2FFE" w:rsidP="00B60C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274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08" w:type="dxa"/>
            <w:shd w:val="clear" w:color="auto" w:fill="DEEAF6" w:themeFill="accent5" w:themeFillTint="33"/>
            <w:vAlign w:val="center"/>
          </w:tcPr>
          <w:p w14:paraId="6ABC0F54" w14:textId="1BA1EB0F" w:rsidR="008C2FFE" w:rsidRPr="00E82746" w:rsidRDefault="005035DB" w:rsidP="00B60C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2746">
              <w:rPr>
                <w:rFonts w:ascii="Times New Roman" w:hAnsi="Times New Roman"/>
                <w:sz w:val="24"/>
                <w:szCs w:val="24"/>
              </w:rPr>
              <w:fldChar w:fldCharType="begin"/>
            </w:r>
            <w:r w:rsidRPr="00E82746">
              <w:rPr>
                <w:rFonts w:ascii="Times New Roman" w:hAnsi="Times New Roman" w:cs="Times New Roman"/>
                <w:sz w:val="24"/>
                <w:szCs w:val="24"/>
              </w:rPr>
              <w:instrText xml:space="preserve"> =SUM(C5:E5) </w:instrText>
            </w:r>
            <w:r w:rsidRPr="00E82746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="00944BBD">
              <w:rPr>
                <w:rFonts w:ascii="Times New Roman" w:hAnsi="Times New Roman" w:cs="Times New Roman"/>
                <w:noProof/>
                <w:sz w:val="24"/>
                <w:szCs w:val="24"/>
              </w:rPr>
              <w:t>10</w:t>
            </w:r>
            <w:r w:rsidRPr="00E82746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</w:tr>
      <w:tr w:rsidR="008C2FFE" w:rsidRPr="00E82746" w14:paraId="74F6D00D" w14:textId="4BA5048C" w:rsidTr="0019242B">
        <w:trPr>
          <w:trHeight w:val="1104"/>
          <w:jc w:val="center"/>
        </w:trPr>
        <w:tc>
          <w:tcPr>
            <w:tcW w:w="574" w:type="dxa"/>
            <w:shd w:val="clear" w:color="auto" w:fill="DEEAF6" w:themeFill="accent5" w:themeFillTint="33"/>
            <w:vAlign w:val="center"/>
          </w:tcPr>
          <w:p w14:paraId="44ACC3FC" w14:textId="0D6441BA" w:rsidR="008C2FFE" w:rsidRPr="00E82746" w:rsidRDefault="008C2FFE" w:rsidP="00B60C3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7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091" w:type="dxa"/>
            <w:shd w:val="clear" w:color="auto" w:fill="DEEAF6" w:themeFill="accent5" w:themeFillTint="33"/>
            <w:vAlign w:val="center"/>
          </w:tcPr>
          <w:p w14:paraId="32E77EE1" w14:textId="4D2F3EF1" w:rsidR="008C2FFE" w:rsidRPr="00E82746" w:rsidRDefault="008C2FFE" w:rsidP="00B60C3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2746">
              <w:rPr>
                <w:rFonts w:ascii="Times New Roman" w:hAnsi="Times New Roman" w:cs="Times New Roman"/>
                <w:sz w:val="24"/>
                <w:szCs w:val="24"/>
              </w:rPr>
              <w:t>Факультет педагогики и психологии</w:t>
            </w:r>
          </w:p>
        </w:tc>
        <w:tc>
          <w:tcPr>
            <w:tcW w:w="1885" w:type="dxa"/>
            <w:shd w:val="clear" w:color="auto" w:fill="DEEAF6" w:themeFill="accent5" w:themeFillTint="33"/>
            <w:vAlign w:val="center"/>
          </w:tcPr>
          <w:p w14:paraId="75FB3987" w14:textId="0A0D34AE" w:rsidR="008C2FFE" w:rsidRPr="00E82746" w:rsidRDefault="008C2FFE" w:rsidP="00B60C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274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85" w:type="dxa"/>
            <w:shd w:val="clear" w:color="auto" w:fill="DEEAF6" w:themeFill="accent5" w:themeFillTint="33"/>
            <w:vAlign w:val="center"/>
          </w:tcPr>
          <w:p w14:paraId="41DAEE4C" w14:textId="32628ECE" w:rsidR="008C2FFE" w:rsidRPr="00E82746" w:rsidRDefault="008C2FFE" w:rsidP="00B60C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274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85" w:type="dxa"/>
            <w:shd w:val="clear" w:color="auto" w:fill="DEEAF6" w:themeFill="accent5" w:themeFillTint="33"/>
            <w:vAlign w:val="center"/>
          </w:tcPr>
          <w:p w14:paraId="06F4B600" w14:textId="43586D36" w:rsidR="008C2FFE" w:rsidRPr="00E82746" w:rsidRDefault="008C2FFE" w:rsidP="00B60C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274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08" w:type="dxa"/>
            <w:shd w:val="clear" w:color="auto" w:fill="DEEAF6" w:themeFill="accent5" w:themeFillTint="33"/>
            <w:vAlign w:val="center"/>
          </w:tcPr>
          <w:p w14:paraId="14AC5271" w14:textId="3D2454FD" w:rsidR="008C2FFE" w:rsidRPr="00E82746" w:rsidRDefault="005035DB" w:rsidP="00B60C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2746">
              <w:rPr>
                <w:rFonts w:ascii="Times New Roman" w:hAnsi="Times New Roman"/>
                <w:sz w:val="24"/>
                <w:szCs w:val="24"/>
              </w:rPr>
              <w:fldChar w:fldCharType="begin"/>
            </w:r>
            <w:r w:rsidRPr="00E82746">
              <w:rPr>
                <w:rFonts w:ascii="Times New Roman" w:hAnsi="Times New Roman" w:cs="Times New Roman"/>
                <w:sz w:val="24"/>
                <w:szCs w:val="24"/>
              </w:rPr>
              <w:instrText xml:space="preserve"> =SUM(C6:E6) </w:instrText>
            </w:r>
            <w:r w:rsidRPr="00E82746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="00944BBD">
              <w:rPr>
                <w:rFonts w:ascii="Times New Roman" w:hAnsi="Times New Roman" w:cs="Times New Roman"/>
                <w:noProof/>
                <w:sz w:val="24"/>
                <w:szCs w:val="24"/>
              </w:rPr>
              <w:t>9</w:t>
            </w:r>
            <w:r w:rsidRPr="00E82746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</w:tr>
      <w:tr w:rsidR="008C2FFE" w:rsidRPr="00E82746" w14:paraId="12993199" w14:textId="31E37BE3" w:rsidTr="0019242B">
        <w:trPr>
          <w:trHeight w:val="1104"/>
          <w:jc w:val="center"/>
        </w:trPr>
        <w:tc>
          <w:tcPr>
            <w:tcW w:w="574" w:type="dxa"/>
            <w:shd w:val="clear" w:color="auto" w:fill="DEEAF6" w:themeFill="accent5" w:themeFillTint="33"/>
            <w:vAlign w:val="center"/>
          </w:tcPr>
          <w:p w14:paraId="3B986973" w14:textId="5A3A296A" w:rsidR="008C2FFE" w:rsidRPr="00E82746" w:rsidRDefault="008C2FFE" w:rsidP="00B60C3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7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2091" w:type="dxa"/>
            <w:shd w:val="clear" w:color="auto" w:fill="DEEAF6" w:themeFill="accent5" w:themeFillTint="33"/>
            <w:vAlign w:val="center"/>
          </w:tcPr>
          <w:p w14:paraId="61123BD0" w14:textId="19B08372" w:rsidR="008C2FFE" w:rsidRPr="00E82746" w:rsidRDefault="008C2FFE" w:rsidP="00B60C3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2746">
              <w:rPr>
                <w:rFonts w:ascii="Times New Roman" w:hAnsi="Times New Roman" w:cs="Times New Roman"/>
                <w:sz w:val="24"/>
                <w:szCs w:val="24"/>
              </w:rPr>
              <w:t>Факультет физической культуры и спорта</w:t>
            </w:r>
          </w:p>
        </w:tc>
        <w:tc>
          <w:tcPr>
            <w:tcW w:w="1885" w:type="dxa"/>
            <w:shd w:val="clear" w:color="auto" w:fill="DEEAF6" w:themeFill="accent5" w:themeFillTint="33"/>
            <w:vAlign w:val="center"/>
          </w:tcPr>
          <w:p w14:paraId="138D8F01" w14:textId="37AAA165" w:rsidR="008C2FFE" w:rsidRPr="00E82746" w:rsidRDefault="008C2FFE" w:rsidP="00B60C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274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85" w:type="dxa"/>
            <w:shd w:val="clear" w:color="auto" w:fill="DEEAF6" w:themeFill="accent5" w:themeFillTint="33"/>
            <w:vAlign w:val="center"/>
          </w:tcPr>
          <w:p w14:paraId="38B3D72E" w14:textId="27FE83A6" w:rsidR="008C2FFE" w:rsidRPr="00E82746" w:rsidRDefault="008C2FFE" w:rsidP="00B60C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274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85" w:type="dxa"/>
            <w:shd w:val="clear" w:color="auto" w:fill="DEEAF6" w:themeFill="accent5" w:themeFillTint="33"/>
            <w:vAlign w:val="center"/>
          </w:tcPr>
          <w:p w14:paraId="6652D3EE" w14:textId="6A0D369E" w:rsidR="008C2FFE" w:rsidRPr="00E82746" w:rsidRDefault="008C2FFE" w:rsidP="00B60C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274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08" w:type="dxa"/>
            <w:shd w:val="clear" w:color="auto" w:fill="DEEAF6" w:themeFill="accent5" w:themeFillTint="33"/>
            <w:vAlign w:val="center"/>
          </w:tcPr>
          <w:p w14:paraId="7F148E33" w14:textId="04DCE503" w:rsidR="008C2FFE" w:rsidRPr="00E82746" w:rsidRDefault="00531B6B" w:rsidP="00B60C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2746">
              <w:rPr>
                <w:rFonts w:ascii="Times New Roman" w:hAnsi="Times New Roman"/>
                <w:sz w:val="24"/>
                <w:szCs w:val="24"/>
              </w:rPr>
              <w:fldChar w:fldCharType="begin"/>
            </w:r>
            <w:r w:rsidRPr="00E82746">
              <w:rPr>
                <w:rFonts w:ascii="Times New Roman" w:hAnsi="Times New Roman" w:cs="Times New Roman"/>
                <w:sz w:val="24"/>
                <w:szCs w:val="24"/>
              </w:rPr>
              <w:instrText xml:space="preserve"> =SUM(C7:E7) </w:instrText>
            </w:r>
            <w:r w:rsidRPr="00E82746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="00944BBD">
              <w:rPr>
                <w:rFonts w:ascii="Times New Roman" w:hAnsi="Times New Roman" w:cs="Times New Roman"/>
                <w:noProof/>
                <w:sz w:val="24"/>
                <w:szCs w:val="24"/>
              </w:rPr>
              <w:t>4</w:t>
            </w:r>
            <w:r w:rsidRPr="00E82746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</w:tr>
      <w:tr w:rsidR="008C2FFE" w:rsidRPr="00E82746" w14:paraId="2DC6DFBE" w14:textId="52A03974" w:rsidTr="0019242B">
        <w:trPr>
          <w:trHeight w:val="1104"/>
          <w:jc w:val="center"/>
        </w:trPr>
        <w:tc>
          <w:tcPr>
            <w:tcW w:w="574" w:type="dxa"/>
            <w:shd w:val="clear" w:color="auto" w:fill="DEEAF6" w:themeFill="accent5" w:themeFillTint="33"/>
            <w:vAlign w:val="center"/>
          </w:tcPr>
          <w:p w14:paraId="1A106FC9" w14:textId="0453A97B" w:rsidR="008C2FFE" w:rsidRPr="00E82746" w:rsidRDefault="008C2FFE" w:rsidP="00B60C3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7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6</w:t>
            </w:r>
          </w:p>
        </w:tc>
        <w:tc>
          <w:tcPr>
            <w:tcW w:w="2091" w:type="dxa"/>
            <w:shd w:val="clear" w:color="auto" w:fill="DEEAF6" w:themeFill="accent5" w:themeFillTint="33"/>
            <w:vAlign w:val="center"/>
          </w:tcPr>
          <w:p w14:paraId="039D2427" w14:textId="30D480E6" w:rsidR="008C2FFE" w:rsidRPr="00E82746" w:rsidRDefault="008C2FFE" w:rsidP="00B60C3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2746">
              <w:rPr>
                <w:rFonts w:ascii="Times New Roman" w:hAnsi="Times New Roman" w:cs="Times New Roman"/>
                <w:sz w:val="24"/>
                <w:szCs w:val="24"/>
              </w:rPr>
              <w:t>Факультет информационных технологий и математики</w:t>
            </w:r>
          </w:p>
        </w:tc>
        <w:tc>
          <w:tcPr>
            <w:tcW w:w="1885" w:type="dxa"/>
            <w:shd w:val="clear" w:color="auto" w:fill="DEEAF6" w:themeFill="accent5" w:themeFillTint="33"/>
            <w:vAlign w:val="center"/>
          </w:tcPr>
          <w:p w14:paraId="3E808D23" w14:textId="5DCCD18B" w:rsidR="008C2FFE" w:rsidRPr="00E82746" w:rsidRDefault="008C2FFE" w:rsidP="00B60C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274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85" w:type="dxa"/>
            <w:shd w:val="clear" w:color="auto" w:fill="DEEAF6" w:themeFill="accent5" w:themeFillTint="33"/>
            <w:vAlign w:val="center"/>
          </w:tcPr>
          <w:p w14:paraId="64B34E8E" w14:textId="356E26A1" w:rsidR="008C2FFE" w:rsidRPr="00E82746" w:rsidRDefault="008C2FFE" w:rsidP="00B60C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274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85" w:type="dxa"/>
            <w:shd w:val="clear" w:color="auto" w:fill="DEEAF6" w:themeFill="accent5" w:themeFillTint="33"/>
            <w:vAlign w:val="center"/>
          </w:tcPr>
          <w:p w14:paraId="4DD98B6E" w14:textId="17F537E6" w:rsidR="008C2FFE" w:rsidRPr="00E82746" w:rsidRDefault="008C2FFE" w:rsidP="00B60C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274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08" w:type="dxa"/>
            <w:shd w:val="clear" w:color="auto" w:fill="DEEAF6" w:themeFill="accent5" w:themeFillTint="33"/>
            <w:vAlign w:val="center"/>
          </w:tcPr>
          <w:p w14:paraId="67C90BF4" w14:textId="24D75E4C" w:rsidR="008C2FFE" w:rsidRPr="00E82746" w:rsidRDefault="00531B6B" w:rsidP="00B60C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2746">
              <w:rPr>
                <w:rFonts w:ascii="Times New Roman" w:hAnsi="Times New Roman"/>
                <w:sz w:val="24"/>
                <w:szCs w:val="24"/>
              </w:rPr>
              <w:fldChar w:fldCharType="begin"/>
            </w:r>
            <w:r w:rsidRPr="00E82746">
              <w:rPr>
                <w:rFonts w:ascii="Times New Roman" w:hAnsi="Times New Roman" w:cs="Times New Roman"/>
                <w:sz w:val="24"/>
                <w:szCs w:val="24"/>
              </w:rPr>
              <w:instrText xml:space="preserve"> =SUM(C8:E8) </w:instrText>
            </w:r>
            <w:r w:rsidRPr="00E82746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="00944BBD">
              <w:rPr>
                <w:rFonts w:ascii="Times New Roman" w:hAnsi="Times New Roman" w:cs="Times New Roman"/>
                <w:noProof/>
                <w:sz w:val="24"/>
                <w:szCs w:val="24"/>
              </w:rPr>
              <w:t>8</w:t>
            </w:r>
            <w:r w:rsidRPr="00E82746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</w:tr>
      <w:tr w:rsidR="008C2FFE" w:rsidRPr="00E82746" w14:paraId="4D7DD6C3" w14:textId="26DC704D" w:rsidTr="0019242B">
        <w:trPr>
          <w:trHeight w:val="1104"/>
          <w:jc w:val="center"/>
        </w:trPr>
        <w:tc>
          <w:tcPr>
            <w:tcW w:w="574" w:type="dxa"/>
            <w:shd w:val="clear" w:color="auto" w:fill="DEEAF6" w:themeFill="accent5" w:themeFillTint="33"/>
            <w:vAlign w:val="center"/>
          </w:tcPr>
          <w:p w14:paraId="41823B43" w14:textId="189986F0" w:rsidR="008C2FFE" w:rsidRPr="00E82746" w:rsidRDefault="008C2FFE" w:rsidP="00B60C3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7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091" w:type="dxa"/>
            <w:shd w:val="clear" w:color="auto" w:fill="DEEAF6" w:themeFill="accent5" w:themeFillTint="33"/>
            <w:vAlign w:val="center"/>
          </w:tcPr>
          <w:p w14:paraId="3C285EDE" w14:textId="148EA583" w:rsidR="008C2FFE" w:rsidRPr="00E82746" w:rsidRDefault="008C2FFE" w:rsidP="00B60C3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2746">
              <w:rPr>
                <w:rFonts w:ascii="Times New Roman" w:hAnsi="Times New Roman" w:cs="Times New Roman"/>
                <w:sz w:val="24"/>
                <w:szCs w:val="24"/>
              </w:rPr>
              <w:t>Естественно-географический факультет</w:t>
            </w:r>
          </w:p>
        </w:tc>
        <w:tc>
          <w:tcPr>
            <w:tcW w:w="1885" w:type="dxa"/>
            <w:shd w:val="clear" w:color="auto" w:fill="DEEAF6" w:themeFill="accent5" w:themeFillTint="33"/>
            <w:vAlign w:val="center"/>
          </w:tcPr>
          <w:p w14:paraId="73CC4935" w14:textId="4204BB61" w:rsidR="008C2FFE" w:rsidRPr="00E82746" w:rsidRDefault="008C2FFE" w:rsidP="00B60C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27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85" w:type="dxa"/>
            <w:shd w:val="clear" w:color="auto" w:fill="DEEAF6" w:themeFill="accent5" w:themeFillTint="33"/>
            <w:vAlign w:val="center"/>
          </w:tcPr>
          <w:p w14:paraId="7F2158EE" w14:textId="4A954E2E" w:rsidR="008C2FFE" w:rsidRPr="00E82746" w:rsidRDefault="008C2FFE" w:rsidP="00B60C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274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85" w:type="dxa"/>
            <w:shd w:val="clear" w:color="auto" w:fill="DEEAF6" w:themeFill="accent5" w:themeFillTint="33"/>
            <w:vAlign w:val="center"/>
          </w:tcPr>
          <w:p w14:paraId="3D5DAB35" w14:textId="5CE521A9" w:rsidR="008C2FFE" w:rsidRPr="00E82746" w:rsidRDefault="008C2FFE" w:rsidP="00B60C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274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8" w:type="dxa"/>
            <w:shd w:val="clear" w:color="auto" w:fill="DEEAF6" w:themeFill="accent5" w:themeFillTint="33"/>
            <w:vAlign w:val="center"/>
          </w:tcPr>
          <w:p w14:paraId="71CCF996" w14:textId="186B27A1" w:rsidR="008C2FFE" w:rsidRPr="00E82746" w:rsidRDefault="00531B6B" w:rsidP="00B60C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2746">
              <w:rPr>
                <w:rFonts w:ascii="Times New Roman" w:hAnsi="Times New Roman"/>
                <w:sz w:val="24"/>
                <w:szCs w:val="24"/>
              </w:rPr>
              <w:fldChar w:fldCharType="begin"/>
            </w:r>
            <w:r w:rsidRPr="00E82746">
              <w:rPr>
                <w:rFonts w:ascii="Times New Roman" w:hAnsi="Times New Roman" w:cs="Times New Roman"/>
                <w:sz w:val="24"/>
                <w:szCs w:val="24"/>
              </w:rPr>
              <w:instrText xml:space="preserve"> =SUM(C9:E9) </w:instrText>
            </w:r>
            <w:r w:rsidRPr="00E82746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="00944BBD">
              <w:rPr>
                <w:rFonts w:ascii="Times New Roman" w:hAnsi="Times New Roman" w:cs="Times New Roman"/>
                <w:noProof/>
                <w:sz w:val="24"/>
                <w:szCs w:val="24"/>
              </w:rPr>
              <w:t>19</w:t>
            </w:r>
            <w:r w:rsidRPr="00E82746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</w:tr>
      <w:tr w:rsidR="008C2FFE" w:rsidRPr="00E82746" w14:paraId="4232CCC2" w14:textId="5F8FD17F" w:rsidTr="0019242B">
        <w:trPr>
          <w:trHeight w:val="1104"/>
          <w:jc w:val="center"/>
        </w:trPr>
        <w:tc>
          <w:tcPr>
            <w:tcW w:w="574" w:type="dxa"/>
            <w:shd w:val="clear" w:color="auto" w:fill="DEEAF6" w:themeFill="accent5" w:themeFillTint="33"/>
            <w:vAlign w:val="center"/>
          </w:tcPr>
          <w:p w14:paraId="6FA4CDC1" w14:textId="54DA61F4" w:rsidR="008C2FFE" w:rsidRPr="00E82746" w:rsidRDefault="008C2FFE" w:rsidP="00B60C3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74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2091" w:type="dxa"/>
            <w:shd w:val="clear" w:color="auto" w:fill="DEEAF6" w:themeFill="accent5" w:themeFillTint="33"/>
            <w:vAlign w:val="center"/>
          </w:tcPr>
          <w:p w14:paraId="207659EE" w14:textId="669D6844" w:rsidR="008C2FFE" w:rsidRPr="00E82746" w:rsidRDefault="008C2FFE" w:rsidP="00B60C3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2746">
              <w:rPr>
                <w:rFonts w:ascii="Times New Roman" w:hAnsi="Times New Roman" w:cs="Times New Roman"/>
                <w:sz w:val="24"/>
                <w:szCs w:val="24"/>
              </w:rPr>
              <w:t>Инженерно-технический факультет</w:t>
            </w:r>
          </w:p>
        </w:tc>
        <w:tc>
          <w:tcPr>
            <w:tcW w:w="1885" w:type="dxa"/>
            <w:shd w:val="clear" w:color="auto" w:fill="DEEAF6" w:themeFill="accent5" w:themeFillTint="33"/>
            <w:vAlign w:val="center"/>
          </w:tcPr>
          <w:p w14:paraId="7764B9D4" w14:textId="6C169DD6" w:rsidR="008C2FFE" w:rsidRPr="00E82746" w:rsidRDefault="008C2FFE" w:rsidP="00B60C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274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85" w:type="dxa"/>
            <w:shd w:val="clear" w:color="auto" w:fill="DEEAF6" w:themeFill="accent5" w:themeFillTint="33"/>
            <w:vAlign w:val="center"/>
          </w:tcPr>
          <w:p w14:paraId="6E39E6F5" w14:textId="5E332B72" w:rsidR="008C2FFE" w:rsidRPr="00E82746" w:rsidRDefault="008C2FFE" w:rsidP="00B60C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274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85" w:type="dxa"/>
            <w:shd w:val="clear" w:color="auto" w:fill="DEEAF6" w:themeFill="accent5" w:themeFillTint="33"/>
            <w:vAlign w:val="center"/>
          </w:tcPr>
          <w:p w14:paraId="3E5E4967" w14:textId="5D494043" w:rsidR="008C2FFE" w:rsidRPr="00E82746" w:rsidRDefault="008C2FFE" w:rsidP="00B60C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274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08" w:type="dxa"/>
            <w:shd w:val="clear" w:color="auto" w:fill="DEEAF6" w:themeFill="accent5" w:themeFillTint="33"/>
            <w:vAlign w:val="center"/>
          </w:tcPr>
          <w:p w14:paraId="2B64E575" w14:textId="51078D6F" w:rsidR="008C2FFE" w:rsidRPr="00E82746" w:rsidRDefault="00531B6B" w:rsidP="00B60C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2746">
              <w:rPr>
                <w:rFonts w:ascii="Times New Roman" w:hAnsi="Times New Roman"/>
                <w:sz w:val="24"/>
                <w:szCs w:val="24"/>
              </w:rPr>
              <w:fldChar w:fldCharType="begin"/>
            </w:r>
            <w:r w:rsidRPr="00E82746">
              <w:rPr>
                <w:rFonts w:ascii="Times New Roman" w:hAnsi="Times New Roman" w:cs="Times New Roman"/>
                <w:sz w:val="24"/>
                <w:szCs w:val="24"/>
              </w:rPr>
              <w:instrText xml:space="preserve"> =SUM(C10:E10) </w:instrText>
            </w:r>
            <w:r w:rsidRPr="00E82746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="00944BBD">
              <w:rPr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  <w:r w:rsidRPr="00E82746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</w:tr>
      <w:tr w:rsidR="008C2FFE" w:rsidRPr="00E82746" w14:paraId="0D09C99B" w14:textId="58C377B1" w:rsidTr="0019242B">
        <w:trPr>
          <w:trHeight w:val="168"/>
          <w:jc w:val="center"/>
        </w:trPr>
        <w:tc>
          <w:tcPr>
            <w:tcW w:w="2665" w:type="dxa"/>
            <w:gridSpan w:val="2"/>
            <w:shd w:val="clear" w:color="auto" w:fill="2E74B5" w:themeFill="accent5" w:themeFillShade="BF"/>
          </w:tcPr>
          <w:p w14:paraId="61BCF2E1" w14:textId="4F7E8B75" w:rsidR="008C2FFE" w:rsidRPr="00E82746" w:rsidRDefault="008C2FFE" w:rsidP="00B60C3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82746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Итого</w:t>
            </w:r>
            <w:r w:rsidRPr="00E82746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US"/>
              </w:rPr>
              <w:t>:</w:t>
            </w:r>
          </w:p>
        </w:tc>
        <w:tc>
          <w:tcPr>
            <w:tcW w:w="1885" w:type="dxa"/>
            <w:shd w:val="clear" w:color="auto" w:fill="9CC2E5" w:themeFill="accent5" w:themeFillTint="99"/>
          </w:tcPr>
          <w:p w14:paraId="28BE8ED6" w14:textId="3C710453" w:rsidR="008C2FFE" w:rsidRPr="00E82746" w:rsidRDefault="008C2FFE" w:rsidP="00B60C3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2746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E827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=SUM(ABOVE) </w:instrText>
            </w:r>
            <w:r w:rsidRPr="00E82746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944BB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40</w:t>
            </w:r>
            <w:r w:rsidRPr="00E82746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885" w:type="dxa"/>
            <w:shd w:val="clear" w:color="auto" w:fill="9CC2E5" w:themeFill="accent5" w:themeFillTint="99"/>
          </w:tcPr>
          <w:p w14:paraId="317A6D34" w14:textId="134A9D92" w:rsidR="008C2FFE" w:rsidRPr="00E82746" w:rsidRDefault="008C2FFE" w:rsidP="00B60C3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2746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E827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=SUM(ABOVE) </w:instrText>
            </w:r>
            <w:r w:rsidRPr="00E82746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944BB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24</w:t>
            </w:r>
            <w:r w:rsidRPr="00E82746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885" w:type="dxa"/>
            <w:shd w:val="clear" w:color="auto" w:fill="9CC2E5" w:themeFill="accent5" w:themeFillTint="99"/>
          </w:tcPr>
          <w:p w14:paraId="40BC25FA" w14:textId="79C7445C" w:rsidR="008C2FFE" w:rsidRPr="00E82746" w:rsidRDefault="008C2FFE" w:rsidP="00B60C3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2746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E827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=SUM(ABOVE) </w:instrText>
            </w:r>
            <w:r w:rsidRPr="00E82746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944BB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13</w:t>
            </w:r>
            <w:r w:rsidRPr="00E82746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308" w:type="dxa"/>
            <w:shd w:val="clear" w:color="auto" w:fill="9CC2E5" w:themeFill="accent5" w:themeFillTint="99"/>
          </w:tcPr>
          <w:p w14:paraId="5DD3B85C" w14:textId="6383BEB3" w:rsidR="008C2FFE" w:rsidRPr="00E82746" w:rsidRDefault="005F73D7" w:rsidP="00B60C3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2746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E827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=SUM(C11:E11) </w:instrText>
            </w:r>
            <w:r w:rsidRPr="00E82746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944BB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74</w:t>
            </w:r>
            <w:r w:rsidRPr="00E82746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tc>
      </w:tr>
    </w:tbl>
    <w:p w14:paraId="43115DF1" w14:textId="77777777" w:rsidR="000A2AED" w:rsidRPr="00E82746" w:rsidRDefault="000A2AED" w:rsidP="00B60C33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2A49942D" w14:textId="49FFB038" w:rsidR="009E6010" w:rsidRPr="00E82746" w:rsidRDefault="007F3F82" w:rsidP="00B60C33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sz w:val="28"/>
          <w:szCs w:val="28"/>
        </w:rPr>
        <w:t>Учебный процесс и научную</w:t>
      </w:r>
      <w:r w:rsidR="000A442D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работу</w:t>
      </w:r>
      <w:r w:rsidR="000A442D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обеспечивают более 230</w:t>
      </w:r>
      <w:r w:rsidR="00B34CB0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преподавателей,</w:t>
      </w:r>
      <w:r w:rsidR="00B34CB0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из</w:t>
      </w:r>
      <w:r w:rsidR="000A442D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них 31 доктор наук, 130 кандидатов наук, 82 доцента.</w:t>
      </w:r>
    </w:p>
    <w:p w14:paraId="63C64FAC" w14:textId="6025A24C" w:rsidR="009E6010" w:rsidRPr="00E82746" w:rsidRDefault="007F3F82" w:rsidP="00B60C33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sz w:val="28"/>
          <w:szCs w:val="28"/>
        </w:rPr>
        <w:t>В университете работают 8 академиков и 2 члена-корреспондента общественных российских и международных академий. Многие</w:t>
      </w:r>
      <w:r w:rsidR="000A442D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преподаватели и сотрудники имеют</w:t>
      </w:r>
      <w:r w:rsidR="000A442D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государственные награды, почетные звания</w:t>
      </w:r>
      <w:r w:rsidR="000A442D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российского и окружного значения.</w:t>
      </w:r>
    </w:p>
    <w:p w14:paraId="49EB64B5" w14:textId="18121527" w:rsidR="009E6010" w:rsidRPr="00E82746" w:rsidRDefault="007F3F82" w:rsidP="00B60C33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sz w:val="28"/>
          <w:szCs w:val="28"/>
        </w:rPr>
        <w:t>В университете открываются</w:t>
      </w:r>
      <w:r w:rsidR="000A442D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новые лаборатории, центры; вводятся</w:t>
      </w:r>
      <w:r w:rsidR="000A442D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новые учебные планы и программы, начаты научные исследования</w:t>
      </w:r>
      <w:r w:rsidR="000A442D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по</w:t>
      </w:r>
      <w:r w:rsidR="000A442D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междисциплинарным программам.</w:t>
      </w:r>
    </w:p>
    <w:p w14:paraId="66834AD2" w14:textId="6A42E65D" w:rsidR="009E6010" w:rsidRPr="00E82746" w:rsidRDefault="007F3F82" w:rsidP="00B60C33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sz w:val="28"/>
          <w:szCs w:val="28"/>
        </w:rPr>
        <w:t>В университете проводится политика активной поддержки талантливых</w:t>
      </w:r>
      <w:r w:rsidR="000A442D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и одаренных</w:t>
      </w:r>
      <w:r w:rsidR="000A442D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студентов. Для</w:t>
      </w:r>
      <w:r w:rsidR="000A442D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этого</w:t>
      </w:r>
      <w:r w:rsidR="000A442D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 xml:space="preserve">установлены именные стипендии глав </w:t>
      </w:r>
      <w:r w:rsidR="00E20FA5" w:rsidRPr="00E82746">
        <w:rPr>
          <w:rFonts w:ascii="Times New Roman" w:hAnsi="Times New Roman"/>
          <w:sz w:val="28"/>
          <w:szCs w:val="28"/>
        </w:rPr>
        <w:t>города</w:t>
      </w:r>
      <w:r w:rsidR="000A442D" w:rsidRPr="00E82746">
        <w:rPr>
          <w:rFonts w:ascii="Times New Roman" w:hAnsi="Times New Roman"/>
          <w:sz w:val="28"/>
          <w:szCs w:val="28"/>
        </w:rPr>
        <w:t xml:space="preserve"> Н</w:t>
      </w:r>
      <w:r w:rsidR="00E20FA5" w:rsidRPr="00E82746">
        <w:rPr>
          <w:rFonts w:ascii="Times New Roman" w:hAnsi="Times New Roman"/>
          <w:sz w:val="28"/>
          <w:szCs w:val="28"/>
        </w:rPr>
        <w:t>ижневартовска и</w:t>
      </w:r>
      <w:r w:rsidR="000A442D" w:rsidRPr="00E82746">
        <w:rPr>
          <w:rFonts w:ascii="Times New Roman" w:hAnsi="Times New Roman"/>
          <w:sz w:val="28"/>
          <w:szCs w:val="28"/>
        </w:rPr>
        <w:t xml:space="preserve"> </w:t>
      </w:r>
      <w:r w:rsidR="00E20FA5" w:rsidRPr="00E82746">
        <w:rPr>
          <w:rFonts w:ascii="Times New Roman" w:hAnsi="Times New Roman"/>
          <w:sz w:val="28"/>
          <w:szCs w:val="28"/>
        </w:rPr>
        <w:t xml:space="preserve">нижневартовского </w:t>
      </w:r>
      <w:r w:rsidRPr="00E82746">
        <w:rPr>
          <w:rFonts w:ascii="Times New Roman" w:hAnsi="Times New Roman"/>
          <w:sz w:val="28"/>
          <w:szCs w:val="28"/>
        </w:rPr>
        <w:t>района, Губернатора Ханты-Мансийского автономного округа –</w:t>
      </w:r>
      <w:r w:rsidR="000A442D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Югры, Ученого</w:t>
      </w:r>
      <w:r w:rsidR="000A442D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совета университета, ректора университета, в память ведущих ученых университета: кандидата филологических наук, доцента Рассадина В.Л., доктора философских наук, профессора</w:t>
      </w:r>
      <w:r w:rsidR="00925CDD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Соколова Л.П., доктора медицинских наук, профессора Овчарова</w:t>
      </w:r>
      <w:r w:rsidR="00537902" w:rsidRPr="00E82746">
        <w:rPr>
          <w:rFonts w:ascii="Times New Roman" w:hAnsi="Times New Roman"/>
          <w:sz w:val="28"/>
          <w:szCs w:val="28"/>
        </w:rPr>
        <w:t> </w:t>
      </w:r>
      <w:r w:rsidRPr="00E82746">
        <w:rPr>
          <w:rFonts w:ascii="Times New Roman" w:hAnsi="Times New Roman"/>
          <w:sz w:val="28"/>
          <w:szCs w:val="28"/>
        </w:rPr>
        <w:t xml:space="preserve">Е.А., члена международной ассоциации изобразительного искусства – АЧАП, члена союза </w:t>
      </w:r>
      <w:r w:rsidR="00E20FA5" w:rsidRPr="00E82746">
        <w:rPr>
          <w:rFonts w:ascii="Times New Roman" w:hAnsi="Times New Roman"/>
          <w:sz w:val="28"/>
          <w:szCs w:val="28"/>
        </w:rPr>
        <w:t>художников</w:t>
      </w:r>
      <w:r w:rsidR="00925CDD" w:rsidRPr="00E82746">
        <w:rPr>
          <w:rFonts w:ascii="Times New Roman" w:hAnsi="Times New Roman"/>
          <w:sz w:val="28"/>
          <w:szCs w:val="28"/>
        </w:rPr>
        <w:t xml:space="preserve"> Р</w:t>
      </w:r>
      <w:r w:rsidR="00E20FA5" w:rsidRPr="00E82746">
        <w:rPr>
          <w:rFonts w:ascii="Times New Roman" w:hAnsi="Times New Roman"/>
          <w:sz w:val="28"/>
          <w:szCs w:val="28"/>
        </w:rPr>
        <w:t>оссии</w:t>
      </w:r>
      <w:r w:rsidR="00925CDD" w:rsidRPr="00E82746">
        <w:rPr>
          <w:rFonts w:ascii="Times New Roman" w:hAnsi="Times New Roman"/>
          <w:sz w:val="28"/>
          <w:szCs w:val="28"/>
        </w:rPr>
        <w:t xml:space="preserve"> </w:t>
      </w:r>
      <w:r w:rsidR="00E20FA5" w:rsidRPr="00E82746">
        <w:rPr>
          <w:rFonts w:ascii="Times New Roman" w:hAnsi="Times New Roman"/>
          <w:sz w:val="28"/>
          <w:szCs w:val="28"/>
        </w:rPr>
        <w:t>доце</w:t>
      </w:r>
      <w:r w:rsidRPr="00E82746">
        <w:rPr>
          <w:rFonts w:ascii="Times New Roman" w:hAnsi="Times New Roman"/>
          <w:sz w:val="28"/>
          <w:szCs w:val="28"/>
        </w:rPr>
        <w:t xml:space="preserve">нта </w:t>
      </w:r>
      <w:proofErr w:type="spellStart"/>
      <w:r w:rsidRPr="00E82746">
        <w:rPr>
          <w:rFonts w:ascii="Times New Roman" w:hAnsi="Times New Roman"/>
          <w:sz w:val="28"/>
          <w:szCs w:val="28"/>
        </w:rPr>
        <w:t>Ливна</w:t>
      </w:r>
      <w:proofErr w:type="spellEnd"/>
      <w:r w:rsidR="00537902" w:rsidRPr="00E82746">
        <w:rPr>
          <w:rFonts w:ascii="Times New Roman" w:hAnsi="Times New Roman"/>
          <w:sz w:val="28"/>
          <w:szCs w:val="28"/>
        </w:rPr>
        <w:t> </w:t>
      </w:r>
      <w:r w:rsidRPr="00E82746">
        <w:rPr>
          <w:rFonts w:ascii="Times New Roman" w:hAnsi="Times New Roman"/>
          <w:sz w:val="28"/>
          <w:szCs w:val="28"/>
        </w:rPr>
        <w:t xml:space="preserve">А.В., доктора географических наук, профессора </w:t>
      </w:r>
      <w:proofErr w:type="spellStart"/>
      <w:r w:rsidRPr="00E82746">
        <w:rPr>
          <w:rFonts w:ascii="Times New Roman" w:hAnsi="Times New Roman"/>
          <w:sz w:val="28"/>
          <w:szCs w:val="28"/>
        </w:rPr>
        <w:t>Рянского</w:t>
      </w:r>
      <w:proofErr w:type="spellEnd"/>
      <w:r w:rsidR="00537902" w:rsidRPr="00E82746">
        <w:rPr>
          <w:rFonts w:ascii="Times New Roman" w:hAnsi="Times New Roman"/>
          <w:sz w:val="28"/>
          <w:szCs w:val="28"/>
        </w:rPr>
        <w:t> </w:t>
      </w:r>
      <w:r w:rsidRPr="00E82746">
        <w:rPr>
          <w:rFonts w:ascii="Times New Roman" w:hAnsi="Times New Roman"/>
          <w:sz w:val="28"/>
          <w:szCs w:val="28"/>
        </w:rPr>
        <w:t>Ф.Н., профессора, доктора исторических наук В.В.</w:t>
      </w:r>
      <w:r w:rsidR="00537902" w:rsidRPr="00E82746">
        <w:rPr>
          <w:rFonts w:ascii="Times New Roman" w:hAnsi="Times New Roman"/>
          <w:sz w:val="28"/>
          <w:szCs w:val="28"/>
        </w:rPr>
        <w:t> </w:t>
      </w:r>
      <w:r w:rsidRPr="00E82746">
        <w:rPr>
          <w:rFonts w:ascii="Times New Roman" w:hAnsi="Times New Roman"/>
          <w:sz w:val="28"/>
          <w:szCs w:val="28"/>
        </w:rPr>
        <w:t>Степановой.</w:t>
      </w:r>
    </w:p>
    <w:p w14:paraId="1B55A88F" w14:textId="1FCD4142" w:rsidR="002E6761" w:rsidRPr="00E82746" w:rsidRDefault="007F3F82" w:rsidP="00B60C33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sz w:val="28"/>
          <w:szCs w:val="28"/>
        </w:rPr>
        <w:t>На</w:t>
      </w:r>
      <w:r w:rsidR="00925CDD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сегодняшний день университет</w:t>
      </w:r>
      <w:r w:rsidR="00423340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 xml:space="preserve">располагает 5 учебными корпусами общей площадью 27 608,9 </w:t>
      </w:r>
      <w:proofErr w:type="spellStart"/>
      <w:r w:rsidRPr="00E82746">
        <w:rPr>
          <w:rFonts w:ascii="Times New Roman" w:hAnsi="Times New Roman"/>
          <w:sz w:val="28"/>
          <w:szCs w:val="28"/>
        </w:rPr>
        <w:t>кв.м</w:t>
      </w:r>
      <w:proofErr w:type="spellEnd"/>
      <w:r w:rsidRPr="00E82746">
        <w:rPr>
          <w:rFonts w:ascii="Times New Roman" w:hAnsi="Times New Roman"/>
          <w:sz w:val="28"/>
          <w:szCs w:val="28"/>
        </w:rPr>
        <w:t>. Кроме</w:t>
      </w:r>
      <w:r w:rsidR="00423340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этого</w:t>
      </w:r>
      <w:r w:rsidR="00423340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 xml:space="preserve">имеется студенческое общежитие общей площадью 7 492,3 кв. </w:t>
      </w:r>
      <w:r w:rsidR="00E20FA5" w:rsidRPr="00E82746">
        <w:rPr>
          <w:rFonts w:ascii="Times New Roman" w:hAnsi="Times New Roman"/>
          <w:sz w:val="28"/>
          <w:szCs w:val="28"/>
        </w:rPr>
        <w:t>М</w:t>
      </w:r>
      <w:r w:rsidRPr="00E82746">
        <w:rPr>
          <w:rFonts w:ascii="Times New Roman" w:hAnsi="Times New Roman"/>
          <w:sz w:val="28"/>
          <w:szCs w:val="28"/>
        </w:rPr>
        <w:t>. Питание</w:t>
      </w:r>
      <w:r w:rsidR="00423340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студентов,</w:t>
      </w:r>
      <w:r w:rsidR="00423340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преподавателей</w:t>
      </w:r>
      <w:r w:rsidR="00423340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и сотрудников организовано в 6 столовых, полностью удовлетворяющих потребности вуза.</w:t>
      </w:r>
    </w:p>
    <w:p w14:paraId="204D35A7" w14:textId="77777777" w:rsidR="002E6761" w:rsidRPr="00E82746" w:rsidRDefault="002E6761" w:rsidP="00B60C33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4CD471AE" w14:textId="77410CCF" w:rsidR="0019242B" w:rsidRPr="00E82746" w:rsidRDefault="0019242B" w:rsidP="00B60C33">
      <w:pPr>
        <w:pStyle w:val="aff5"/>
        <w:keepNext/>
        <w:spacing w:after="0"/>
        <w:jc w:val="right"/>
        <w:rPr>
          <w:rFonts w:ascii="Times New Roman" w:hAnsi="Times New Roman"/>
          <w:sz w:val="20"/>
          <w:szCs w:val="20"/>
        </w:rPr>
      </w:pPr>
      <w:r w:rsidRPr="00E82746">
        <w:rPr>
          <w:rFonts w:ascii="Times New Roman" w:hAnsi="Times New Roman"/>
          <w:sz w:val="20"/>
          <w:szCs w:val="20"/>
        </w:rPr>
        <w:lastRenderedPageBreak/>
        <w:t xml:space="preserve">Таблица </w:t>
      </w:r>
      <w:r w:rsidRPr="00E82746">
        <w:rPr>
          <w:rFonts w:ascii="Times New Roman" w:hAnsi="Times New Roman"/>
          <w:sz w:val="20"/>
          <w:szCs w:val="20"/>
        </w:rPr>
        <w:fldChar w:fldCharType="begin"/>
      </w:r>
      <w:r w:rsidRPr="00E82746">
        <w:rPr>
          <w:rFonts w:ascii="Times New Roman" w:hAnsi="Times New Roman"/>
          <w:sz w:val="20"/>
          <w:szCs w:val="20"/>
        </w:rPr>
        <w:instrText xml:space="preserve"> SEQ Таблица \* ARABIC </w:instrText>
      </w:r>
      <w:r w:rsidRPr="00E82746">
        <w:rPr>
          <w:rFonts w:ascii="Times New Roman" w:hAnsi="Times New Roman"/>
          <w:sz w:val="20"/>
          <w:szCs w:val="20"/>
        </w:rPr>
        <w:fldChar w:fldCharType="separate"/>
      </w:r>
      <w:r w:rsidR="00944BBD">
        <w:rPr>
          <w:rFonts w:ascii="Times New Roman" w:hAnsi="Times New Roman"/>
          <w:noProof/>
          <w:sz w:val="20"/>
          <w:szCs w:val="20"/>
        </w:rPr>
        <w:t>2</w:t>
      </w:r>
      <w:r w:rsidRPr="00E82746">
        <w:rPr>
          <w:rFonts w:ascii="Times New Roman" w:hAnsi="Times New Roman"/>
          <w:sz w:val="20"/>
          <w:szCs w:val="20"/>
        </w:rPr>
        <w:fldChar w:fldCharType="end"/>
      </w:r>
    </w:p>
    <w:tbl>
      <w:tblPr>
        <w:tblStyle w:val="aff4"/>
        <w:tblW w:w="5000" w:type="pct"/>
        <w:jc w:val="center"/>
        <w:tblLook w:val="04A0" w:firstRow="1" w:lastRow="0" w:firstColumn="1" w:lastColumn="0" w:noHBand="0" w:noVBand="1"/>
      </w:tblPr>
      <w:tblGrid>
        <w:gridCol w:w="1903"/>
        <w:gridCol w:w="3142"/>
        <w:gridCol w:w="2339"/>
        <w:gridCol w:w="2244"/>
      </w:tblGrid>
      <w:tr w:rsidR="00E153E6" w:rsidRPr="00E82746" w14:paraId="26721545" w14:textId="77777777" w:rsidTr="0019242B">
        <w:trPr>
          <w:trHeight w:val="567"/>
          <w:tblHeader/>
          <w:jc w:val="center"/>
        </w:trPr>
        <w:tc>
          <w:tcPr>
            <w:tcW w:w="1903" w:type="dxa"/>
            <w:shd w:val="clear" w:color="auto" w:fill="0070C0"/>
            <w:vAlign w:val="center"/>
          </w:tcPr>
          <w:p w14:paraId="75BFCA12" w14:textId="77777777" w:rsidR="00E153E6" w:rsidRPr="00E82746" w:rsidRDefault="00E153E6" w:rsidP="00B60C3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E82746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Название</w:t>
            </w:r>
          </w:p>
        </w:tc>
        <w:tc>
          <w:tcPr>
            <w:tcW w:w="3142" w:type="dxa"/>
            <w:shd w:val="clear" w:color="auto" w:fill="0070C0"/>
            <w:vAlign w:val="center"/>
          </w:tcPr>
          <w:p w14:paraId="59B81411" w14:textId="77777777" w:rsidR="00E153E6" w:rsidRPr="00E82746" w:rsidRDefault="00E153E6" w:rsidP="00B60C3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E82746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Фотография</w:t>
            </w:r>
          </w:p>
        </w:tc>
        <w:tc>
          <w:tcPr>
            <w:tcW w:w="2339" w:type="dxa"/>
            <w:shd w:val="clear" w:color="auto" w:fill="0070C0"/>
            <w:vAlign w:val="center"/>
          </w:tcPr>
          <w:p w14:paraId="05E6B003" w14:textId="77777777" w:rsidR="00E153E6" w:rsidRPr="00E82746" w:rsidRDefault="00E153E6" w:rsidP="00B60C3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E82746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Адрес</w:t>
            </w:r>
          </w:p>
        </w:tc>
        <w:tc>
          <w:tcPr>
            <w:tcW w:w="2244" w:type="dxa"/>
            <w:shd w:val="clear" w:color="auto" w:fill="0070C0"/>
            <w:vAlign w:val="center"/>
          </w:tcPr>
          <w:p w14:paraId="7DFB22C7" w14:textId="77777777" w:rsidR="00E153E6" w:rsidRPr="00E82746" w:rsidRDefault="00E153E6" w:rsidP="00B60C3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E82746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Факультеты</w:t>
            </w:r>
          </w:p>
        </w:tc>
      </w:tr>
      <w:tr w:rsidR="00E153E6" w:rsidRPr="00E82746" w14:paraId="2797C8E8" w14:textId="77777777" w:rsidTr="0019242B">
        <w:trPr>
          <w:jc w:val="center"/>
        </w:trPr>
        <w:tc>
          <w:tcPr>
            <w:tcW w:w="1903" w:type="dxa"/>
          </w:tcPr>
          <w:p w14:paraId="01A6BDFB" w14:textId="77777777" w:rsidR="00E153E6" w:rsidRPr="00E82746" w:rsidRDefault="00E153E6" w:rsidP="00B60C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2746">
              <w:rPr>
                <w:rFonts w:ascii="Times New Roman" w:hAnsi="Times New Roman" w:cs="Times New Roman"/>
                <w:sz w:val="24"/>
                <w:szCs w:val="24"/>
              </w:rPr>
              <w:t>Главный корпус</w:t>
            </w:r>
          </w:p>
        </w:tc>
        <w:tc>
          <w:tcPr>
            <w:tcW w:w="3142" w:type="dxa"/>
          </w:tcPr>
          <w:p w14:paraId="74D2E55A" w14:textId="77777777" w:rsidR="00E153E6" w:rsidRPr="00E82746" w:rsidRDefault="00E153E6" w:rsidP="00B60C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2746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45F1A925" wp14:editId="62F2BB4B">
                  <wp:extent cx="1800000" cy="1200000"/>
                  <wp:effectExtent l="0" t="0" r="0" b="63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2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9" w:type="dxa"/>
          </w:tcPr>
          <w:p w14:paraId="59B59D1D" w14:textId="77777777" w:rsidR="00E153E6" w:rsidRPr="00E82746" w:rsidRDefault="00E153E6" w:rsidP="00B60C3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2746">
              <w:rPr>
                <w:rFonts w:ascii="Times New Roman" w:hAnsi="Times New Roman" w:cs="Times New Roman"/>
                <w:sz w:val="24"/>
                <w:szCs w:val="24"/>
              </w:rPr>
              <w:t>ул. Ленина, д. 56</w:t>
            </w:r>
          </w:p>
        </w:tc>
        <w:tc>
          <w:tcPr>
            <w:tcW w:w="2244" w:type="dxa"/>
          </w:tcPr>
          <w:p w14:paraId="27594AD0" w14:textId="77777777" w:rsidR="00E153E6" w:rsidRPr="00E82746" w:rsidRDefault="00E153E6" w:rsidP="00B60C3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27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Факультет педагогики и психологии</w:t>
            </w:r>
          </w:p>
        </w:tc>
      </w:tr>
      <w:tr w:rsidR="00E153E6" w:rsidRPr="00E82746" w14:paraId="675A7470" w14:textId="77777777" w:rsidTr="0019242B">
        <w:trPr>
          <w:jc w:val="center"/>
        </w:trPr>
        <w:tc>
          <w:tcPr>
            <w:tcW w:w="1903" w:type="dxa"/>
          </w:tcPr>
          <w:p w14:paraId="050340BB" w14:textId="77777777" w:rsidR="00E153E6" w:rsidRPr="00E82746" w:rsidRDefault="00E153E6" w:rsidP="00B60C3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82746">
              <w:rPr>
                <w:rFonts w:ascii="Times New Roman" w:hAnsi="Times New Roman" w:cs="Times New Roman"/>
              </w:rPr>
              <w:t>Корпус №2</w:t>
            </w:r>
          </w:p>
        </w:tc>
        <w:tc>
          <w:tcPr>
            <w:tcW w:w="3142" w:type="dxa"/>
          </w:tcPr>
          <w:p w14:paraId="68D6EE3E" w14:textId="77777777" w:rsidR="00E153E6" w:rsidRPr="00E82746" w:rsidRDefault="00E153E6" w:rsidP="00B60C3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82746">
              <w:rPr>
                <w:rFonts w:ascii="Times New Roman" w:hAnsi="Times New Roman"/>
                <w:noProof/>
              </w:rPr>
              <w:drawing>
                <wp:inline distT="0" distB="0" distL="0" distR="0" wp14:anchorId="150817B2" wp14:editId="7281CD45">
                  <wp:extent cx="1800000" cy="1202003"/>
                  <wp:effectExtent l="0" t="0" r="0" b="0"/>
                  <wp:docPr id="2" name="Рисунок 2" descr="Корупс № 2 (гуманитарный факультет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Корупс № 2 (гуманитарный факультет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2020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9" w:type="dxa"/>
          </w:tcPr>
          <w:p w14:paraId="187EB617" w14:textId="77777777" w:rsidR="00E153E6" w:rsidRPr="00E82746" w:rsidRDefault="00E153E6" w:rsidP="00B60C3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82746">
              <w:rPr>
                <w:rFonts w:ascii="Times New Roman" w:hAnsi="Times New Roman" w:cs="Times New Roman"/>
              </w:rPr>
              <w:t>ул. Мира, 3 «Б»</w:t>
            </w:r>
          </w:p>
        </w:tc>
        <w:tc>
          <w:tcPr>
            <w:tcW w:w="2244" w:type="dxa"/>
          </w:tcPr>
          <w:p w14:paraId="501C439B" w14:textId="77777777" w:rsidR="00E153E6" w:rsidRPr="00E82746" w:rsidRDefault="00E153E6" w:rsidP="00B60C3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82746">
              <w:rPr>
                <w:rFonts w:ascii="Times New Roman" w:hAnsi="Times New Roman" w:cs="Times New Roman"/>
                <w:b/>
                <w:bCs/>
              </w:rPr>
              <w:t>Гуманитарный факультет</w:t>
            </w:r>
          </w:p>
        </w:tc>
      </w:tr>
      <w:tr w:rsidR="00E153E6" w:rsidRPr="00E82746" w14:paraId="7E1D7794" w14:textId="77777777" w:rsidTr="0019242B">
        <w:trPr>
          <w:jc w:val="center"/>
        </w:trPr>
        <w:tc>
          <w:tcPr>
            <w:tcW w:w="1903" w:type="dxa"/>
          </w:tcPr>
          <w:p w14:paraId="1431D271" w14:textId="77777777" w:rsidR="00E153E6" w:rsidRPr="00E82746" w:rsidRDefault="00E153E6" w:rsidP="00B60C3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82746">
              <w:rPr>
                <w:rFonts w:ascii="Times New Roman" w:hAnsi="Times New Roman" w:cs="Times New Roman"/>
              </w:rPr>
              <w:t>Корпус №3</w:t>
            </w:r>
          </w:p>
        </w:tc>
        <w:tc>
          <w:tcPr>
            <w:tcW w:w="3142" w:type="dxa"/>
          </w:tcPr>
          <w:p w14:paraId="56630627" w14:textId="77777777" w:rsidR="00E153E6" w:rsidRPr="00E82746" w:rsidRDefault="00E153E6" w:rsidP="00B60C3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82746">
              <w:rPr>
                <w:rFonts w:ascii="Times New Roman" w:hAnsi="Times New Roman"/>
                <w:noProof/>
              </w:rPr>
              <w:drawing>
                <wp:inline distT="0" distB="0" distL="0" distR="0" wp14:anchorId="78ACC673" wp14:editId="174629AF">
                  <wp:extent cx="1800000" cy="1200000"/>
                  <wp:effectExtent l="0" t="0" r="0" b="635"/>
                  <wp:docPr id="9" name="Рисунок 9" descr="Корпус № 3 (факультет искусств и дизайна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Корпус № 3 (факультет искусств и дизайна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2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9" w:type="dxa"/>
          </w:tcPr>
          <w:p w14:paraId="2FEFDC7D" w14:textId="77777777" w:rsidR="00E153E6" w:rsidRPr="00E82746" w:rsidRDefault="00E153E6" w:rsidP="00B60C3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82746">
              <w:rPr>
                <w:rFonts w:ascii="Times New Roman" w:hAnsi="Times New Roman" w:cs="Times New Roman"/>
              </w:rPr>
              <w:t>ул. Интернациональная, 35 "А"</w:t>
            </w:r>
          </w:p>
        </w:tc>
        <w:tc>
          <w:tcPr>
            <w:tcW w:w="2244" w:type="dxa"/>
          </w:tcPr>
          <w:p w14:paraId="1FEA647B" w14:textId="77777777" w:rsidR="00E153E6" w:rsidRPr="00E82746" w:rsidRDefault="00E153E6" w:rsidP="00B60C3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82746">
              <w:rPr>
                <w:rFonts w:ascii="Times New Roman" w:hAnsi="Times New Roman" w:cs="Times New Roman"/>
                <w:b/>
                <w:bCs/>
              </w:rPr>
              <w:t>Факультет искусств и дизайна</w:t>
            </w:r>
          </w:p>
        </w:tc>
      </w:tr>
      <w:tr w:rsidR="00E153E6" w:rsidRPr="00E82746" w14:paraId="252CFC8E" w14:textId="77777777" w:rsidTr="0019242B">
        <w:trPr>
          <w:jc w:val="center"/>
        </w:trPr>
        <w:tc>
          <w:tcPr>
            <w:tcW w:w="1903" w:type="dxa"/>
          </w:tcPr>
          <w:p w14:paraId="4B81721C" w14:textId="77777777" w:rsidR="00E153E6" w:rsidRPr="00E82746" w:rsidRDefault="00E153E6" w:rsidP="00B60C3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82746">
              <w:rPr>
                <w:rFonts w:ascii="Times New Roman" w:hAnsi="Times New Roman" w:cs="Times New Roman"/>
              </w:rPr>
              <w:t>Корпус №4</w:t>
            </w:r>
          </w:p>
        </w:tc>
        <w:tc>
          <w:tcPr>
            <w:tcW w:w="3142" w:type="dxa"/>
          </w:tcPr>
          <w:p w14:paraId="40037410" w14:textId="77777777" w:rsidR="00E153E6" w:rsidRPr="00E82746" w:rsidRDefault="00E153E6" w:rsidP="00B60C3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82746">
              <w:rPr>
                <w:rFonts w:ascii="Times New Roman" w:hAnsi="Times New Roman"/>
                <w:noProof/>
              </w:rPr>
              <w:drawing>
                <wp:inline distT="0" distB="0" distL="0" distR="0" wp14:anchorId="79B9D472" wp14:editId="69180A41">
                  <wp:extent cx="1800000" cy="1200000"/>
                  <wp:effectExtent l="0" t="0" r="0" b="635"/>
                  <wp:docPr id="4" name="Рисунок 4" descr="Корус № 4 (ФИТиМ и ФИиД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Корус № 4 (ФИТиМ и ФИиД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2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9" w:type="dxa"/>
          </w:tcPr>
          <w:p w14:paraId="5F88661F" w14:textId="77777777" w:rsidR="00E153E6" w:rsidRPr="00E82746" w:rsidRDefault="00E153E6" w:rsidP="00B60C3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82746">
              <w:rPr>
                <w:rFonts w:ascii="Times New Roman" w:hAnsi="Times New Roman" w:cs="Times New Roman"/>
              </w:rPr>
              <w:t>ул. Дзержинского, 11</w:t>
            </w:r>
          </w:p>
        </w:tc>
        <w:tc>
          <w:tcPr>
            <w:tcW w:w="2244" w:type="dxa"/>
          </w:tcPr>
          <w:p w14:paraId="0EC2AB13" w14:textId="77777777" w:rsidR="00E153E6" w:rsidRPr="00E82746" w:rsidRDefault="00E153E6" w:rsidP="00B60C3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82746">
              <w:rPr>
                <w:rFonts w:ascii="Times New Roman" w:hAnsi="Times New Roman" w:cs="Times New Roman"/>
                <w:b/>
                <w:bCs/>
              </w:rPr>
              <w:t>Факультет экологии и инжиниринга,</w:t>
            </w:r>
          </w:p>
          <w:p w14:paraId="5D29BC63" w14:textId="77777777" w:rsidR="00E153E6" w:rsidRPr="00E82746" w:rsidRDefault="00E153E6" w:rsidP="00B60C3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82746">
              <w:rPr>
                <w:rFonts w:ascii="Times New Roman" w:hAnsi="Times New Roman" w:cs="Times New Roman"/>
                <w:b/>
                <w:bCs/>
              </w:rPr>
              <w:t>Факультет информационных технологий и математики</w:t>
            </w:r>
          </w:p>
        </w:tc>
      </w:tr>
      <w:tr w:rsidR="00E153E6" w:rsidRPr="00E82746" w14:paraId="18F4B786" w14:textId="77777777" w:rsidTr="0019242B">
        <w:trPr>
          <w:jc w:val="center"/>
        </w:trPr>
        <w:tc>
          <w:tcPr>
            <w:tcW w:w="1903" w:type="dxa"/>
          </w:tcPr>
          <w:p w14:paraId="49E19E37" w14:textId="77777777" w:rsidR="00E153E6" w:rsidRPr="00E82746" w:rsidRDefault="00E153E6" w:rsidP="00B60C3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82746">
              <w:rPr>
                <w:rFonts w:ascii="Times New Roman" w:hAnsi="Times New Roman" w:cs="Times New Roman"/>
              </w:rPr>
              <w:t>Корпус №5</w:t>
            </w:r>
          </w:p>
        </w:tc>
        <w:tc>
          <w:tcPr>
            <w:tcW w:w="3142" w:type="dxa"/>
          </w:tcPr>
          <w:p w14:paraId="6F7F7A85" w14:textId="77777777" w:rsidR="00E153E6" w:rsidRPr="00E82746" w:rsidRDefault="00E153E6" w:rsidP="00B60C3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82746">
              <w:rPr>
                <w:rFonts w:ascii="Times New Roman" w:hAnsi="Times New Roman"/>
                <w:noProof/>
              </w:rPr>
              <w:drawing>
                <wp:inline distT="0" distB="0" distL="0" distR="0" wp14:anchorId="5A4E4EBB" wp14:editId="092F4416">
                  <wp:extent cx="1800000" cy="1200000"/>
                  <wp:effectExtent l="0" t="0" r="0" b="635"/>
                  <wp:docPr id="10" name="Рисунок 10" descr="ФО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ФОК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2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9" w:type="dxa"/>
          </w:tcPr>
          <w:p w14:paraId="088C38A8" w14:textId="77777777" w:rsidR="00E153E6" w:rsidRPr="00E82746" w:rsidRDefault="00E153E6" w:rsidP="00B60C3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82746">
              <w:rPr>
                <w:rFonts w:ascii="Times New Roman" w:hAnsi="Times New Roman" w:cs="Times New Roman"/>
              </w:rPr>
              <w:t>ул. Ленина, 2</w:t>
            </w:r>
          </w:p>
        </w:tc>
        <w:tc>
          <w:tcPr>
            <w:tcW w:w="2244" w:type="dxa"/>
          </w:tcPr>
          <w:p w14:paraId="06662DB9" w14:textId="77777777" w:rsidR="00E153E6" w:rsidRPr="00E82746" w:rsidRDefault="00E153E6" w:rsidP="00B60C3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82746">
              <w:rPr>
                <w:rFonts w:ascii="Times New Roman" w:hAnsi="Times New Roman" w:cs="Times New Roman"/>
                <w:b/>
                <w:bCs/>
              </w:rPr>
              <w:t>Факультет физической культуры и спорта</w:t>
            </w:r>
          </w:p>
        </w:tc>
      </w:tr>
    </w:tbl>
    <w:p w14:paraId="26B5C02B" w14:textId="77777777" w:rsidR="006845ED" w:rsidRPr="00E82746" w:rsidRDefault="006845ED" w:rsidP="00B60C33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2F706344" w14:textId="40FFB1AE" w:rsidR="009D23CE" w:rsidRDefault="007F3F82" w:rsidP="00B60C33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82746">
        <w:rPr>
          <w:rFonts w:ascii="Times New Roman" w:hAnsi="Times New Roman"/>
          <w:sz w:val="28"/>
          <w:szCs w:val="28"/>
        </w:rPr>
        <w:t>Для занятий физической культурой и спортом университет</w:t>
      </w:r>
      <w:r w:rsidR="00423340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 xml:space="preserve">располагает физкультурно-оздоровительным комплексом общей площадью 9788,6 </w:t>
      </w:r>
      <w:proofErr w:type="spellStart"/>
      <w:proofErr w:type="gramStart"/>
      <w:r w:rsidRPr="00E82746">
        <w:rPr>
          <w:rFonts w:ascii="Times New Roman" w:hAnsi="Times New Roman"/>
          <w:sz w:val="28"/>
          <w:szCs w:val="28"/>
        </w:rPr>
        <w:t>кв.м</w:t>
      </w:r>
      <w:proofErr w:type="spellEnd"/>
      <w:proofErr w:type="gramEnd"/>
      <w:r w:rsidRPr="00E82746">
        <w:rPr>
          <w:rFonts w:ascii="Times New Roman" w:hAnsi="Times New Roman"/>
          <w:sz w:val="28"/>
          <w:szCs w:val="28"/>
        </w:rPr>
        <w:t>, который включает 1 большой универсальный зал, 9 тренировочных залов, плавательный бассейн, тренажерные залы, оборудованные</w:t>
      </w:r>
      <w:r w:rsidR="00423340" w:rsidRPr="00E82746">
        <w:rPr>
          <w:rFonts w:ascii="Times New Roman" w:hAnsi="Times New Roman"/>
          <w:sz w:val="28"/>
          <w:szCs w:val="28"/>
        </w:rPr>
        <w:t xml:space="preserve"> </w:t>
      </w:r>
      <w:r w:rsidRPr="00E82746">
        <w:rPr>
          <w:rFonts w:ascii="Times New Roman" w:hAnsi="Times New Roman"/>
          <w:sz w:val="28"/>
          <w:szCs w:val="28"/>
        </w:rPr>
        <w:t>современным инвентарем.</w:t>
      </w:r>
    </w:p>
    <w:p w14:paraId="2C503B40" w14:textId="77777777" w:rsidR="009D23CE" w:rsidRDefault="009D23CE" w:rsidP="00B60C33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106EBF30" w14:textId="77777777" w:rsidR="001536B5" w:rsidRPr="00E82746" w:rsidRDefault="001536B5" w:rsidP="00B60C33">
      <w:pPr>
        <w:pStyle w:val="affb"/>
        <w:spacing w:before="0" w:after="0"/>
      </w:pPr>
      <w:bookmarkStart w:id="4" w:name="_Toc215773762"/>
      <w:r w:rsidRPr="00E82746">
        <w:lastRenderedPageBreak/>
        <w:t>Руководство</w:t>
      </w:r>
      <w:bookmarkEnd w:id="4"/>
    </w:p>
    <w:p w14:paraId="665D3A81" w14:textId="77777777" w:rsidR="0008076E" w:rsidRPr="00E82746" w:rsidRDefault="0008076E" w:rsidP="00B60C33">
      <w:pPr>
        <w:numPr>
          <w:ilvl w:val="0"/>
          <w:numId w:val="8"/>
        </w:numPr>
        <w:spacing w:after="0" w:line="240" w:lineRule="auto"/>
        <w:ind w:left="1267"/>
        <w:contextualSpacing/>
        <w:rPr>
          <w:rFonts w:ascii="Times New Roman" w:eastAsia="Times New Roman" w:hAnsi="Times New Roman"/>
          <w:sz w:val="28"/>
          <w:szCs w:val="24"/>
          <w:lang w:eastAsia="ru-RU"/>
        </w:rPr>
      </w:pPr>
      <w:r w:rsidRPr="00E82746">
        <w:rPr>
          <w:rFonts w:ascii="Times New Roman" w:eastAsia="+mn-ea" w:hAnsi="Times New Roman"/>
          <w:sz w:val="28"/>
          <w:szCs w:val="28"/>
          <w:lang w:eastAsia="ru-RU"/>
        </w:rPr>
        <w:t xml:space="preserve">Ректор </w:t>
      </w:r>
    </w:p>
    <w:p w14:paraId="219A6079" w14:textId="77777777" w:rsidR="0008076E" w:rsidRPr="00E82746" w:rsidRDefault="0008076E" w:rsidP="00B60C33">
      <w:pPr>
        <w:numPr>
          <w:ilvl w:val="1"/>
          <w:numId w:val="8"/>
        </w:numPr>
        <w:spacing w:after="0" w:line="240" w:lineRule="auto"/>
        <w:ind w:left="2606"/>
        <w:contextualSpacing/>
        <w:rPr>
          <w:rFonts w:ascii="Times New Roman" w:eastAsia="Times New Roman" w:hAnsi="Times New Roman"/>
          <w:sz w:val="28"/>
          <w:szCs w:val="24"/>
          <w:lang w:eastAsia="ru-RU"/>
        </w:rPr>
      </w:pPr>
      <w:r w:rsidRPr="00E82746">
        <w:rPr>
          <w:rFonts w:ascii="Times New Roman" w:eastAsia="+mn-ea" w:hAnsi="Times New Roman"/>
          <w:sz w:val="28"/>
          <w:szCs w:val="28"/>
          <w:lang w:eastAsia="ru-RU"/>
        </w:rPr>
        <w:t xml:space="preserve">Президент </w:t>
      </w:r>
    </w:p>
    <w:p w14:paraId="3A73D43B" w14:textId="77777777" w:rsidR="0008076E" w:rsidRPr="00E82746" w:rsidRDefault="0008076E" w:rsidP="00B60C33">
      <w:pPr>
        <w:numPr>
          <w:ilvl w:val="1"/>
          <w:numId w:val="8"/>
        </w:numPr>
        <w:spacing w:after="0" w:line="240" w:lineRule="auto"/>
        <w:ind w:left="2606"/>
        <w:contextualSpacing/>
        <w:rPr>
          <w:rFonts w:ascii="Times New Roman" w:eastAsia="Times New Roman" w:hAnsi="Times New Roman"/>
          <w:sz w:val="21"/>
          <w:szCs w:val="24"/>
          <w:lang w:eastAsia="ru-RU"/>
        </w:rPr>
      </w:pPr>
      <w:r w:rsidRPr="00E82746">
        <w:rPr>
          <w:rFonts w:ascii="Times New Roman" w:eastAsia="+mn-ea" w:hAnsi="Times New Roman"/>
          <w:sz w:val="21"/>
          <w:szCs w:val="21"/>
          <w:lang w:eastAsia="ru-RU"/>
        </w:rPr>
        <w:t xml:space="preserve">Первый проректор </w:t>
      </w:r>
    </w:p>
    <w:p w14:paraId="08A19FD9" w14:textId="77777777" w:rsidR="0008076E" w:rsidRPr="00E82746" w:rsidRDefault="0008076E" w:rsidP="00B60C33">
      <w:pPr>
        <w:numPr>
          <w:ilvl w:val="1"/>
          <w:numId w:val="8"/>
        </w:numPr>
        <w:spacing w:after="0" w:line="240" w:lineRule="auto"/>
        <w:ind w:left="2606"/>
        <w:contextualSpacing/>
        <w:rPr>
          <w:rFonts w:ascii="Times New Roman" w:eastAsia="Times New Roman" w:hAnsi="Times New Roman"/>
          <w:sz w:val="21"/>
          <w:szCs w:val="24"/>
          <w:lang w:eastAsia="ru-RU"/>
        </w:rPr>
      </w:pPr>
      <w:r w:rsidRPr="00E82746">
        <w:rPr>
          <w:rFonts w:ascii="Times New Roman" w:eastAsia="+mn-ea" w:hAnsi="Times New Roman"/>
          <w:sz w:val="21"/>
          <w:szCs w:val="21"/>
          <w:lang w:eastAsia="ru-RU"/>
        </w:rPr>
        <w:t xml:space="preserve">Проректор </w:t>
      </w:r>
      <w:r w:rsidRPr="00E82746">
        <w:rPr>
          <w:rFonts w:ascii="Times New Roman" w:eastAsia="+mn-ea" w:hAnsi="Times New Roman"/>
          <w:i/>
          <w:iCs/>
          <w:sz w:val="21"/>
          <w:szCs w:val="21"/>
          <w:lang w:eastAsia="ru-RU"/>
        </w:rPr>
        <w:t>по научной работе</w:t>
      </w:r>
      <w:r w:rsidRPr="00E82746">
        <w:rPr>
          <w:rFonts w:ascii="Times New Roman" w:eastAsia="+mn-ea" w:hAnsi="Times New Roman"/>
          <w:sz w:val="21"/>
          <w:szCs w:val="21"/>
          <w:lang w:eastAsia="ru-RU"/>
        </w:rPr>
        <w:t xml:space="preserve"> </w:t>
      </w:r>
    </w:p>
    <w:p w14:paraId="3B7DF517" w14:textId="77777777" w:rsidR="0008076E" w:rsidRPr="00E82746" w:rsidRDefault="0008076E" w:rsidP="00B60C33">
      <w:pPr>
        <w:numPr>
          <w:ilvl w:val="1"/>
          <w:numId w:val="8"/>
        </w:numPr>
        <w:spacing w:after="0" w:line="240" w:lineRule="auto"/>
        <w:ind w:left="2606"/>
        <w:contextualSpacing/>
        <w:rPr>
          <w:rFonts w:ascii="Times New Roman" w:eastAsia="Times New Roman" w:hAnsi="Times New Roman"/>
          <w:sz w:val="21"/>
          <w:szCs w:val="24"/>
          <w:lang w:eastAsia="ru-RU"/>
        </w:rPr>
      </w:pPr>
      <w:r w:rsidRPr="00E82746">
        <w:rPr>
          <w:rFonts w:ascii="Times New Roman" w:eastAsia="+mn-ea" w:hAnsi="Times New Roman"/>
          <w:sz w:val="21"/>
          <w:szCs w:val="21"/>
          <w:lang w:eastAsia="ru-RU"/>
        </w:rPr>
        <w:t xml:space="preserve">Проректор </w:t>
      </w:r>
      <w:r w:rsidRPr="00E82746">
        <w:rPr>
          <w:rFonts w:ascii="Times New Roman" w:eastAsia="+mn-ea" w:hAnsi="Times New Roman"/>
          <w:i/>
          <w:iCs/>
          <w:sz w:val="21"/>
          <w:szCs w:val="21"/>
          <w:lang w:eastAsia="ru-RU"/>
        </w:rPr>
        <w:t>по учебной работе</w:t>
      </w:r>
      <w:r w:rsidRPr="00E82746">
        <w:rPr>
          <w:rFonts w:ascii="Times New Roman" w:eastAsia="+mn-ea" w:hAnsi="Times New Roman"/>
          <w:sz w:val="21"/>
          <w:szCs w:val="21"/>
          <w:lang w:eastAsia="ru-RU"/>
        </w:rPr>
        <w:t xml:space="preserve"> </w:t>
      </w:r>
    </w:p>
    <w:p w14:paraId="6A30421A" w14:textId="77777777" w:rsidR="0008076E" w:rsidRPr="00E82746" w:rsidRDefault="0008076E" w:rsidP="00B60C33">
      <w:pPr>
        <w:numPr>
          <w:ilvl w:val="1"/>
          <w:numId w:val="8"/>
        </w:numPr>
        <w:spacing w:after="0" w:line="240" w:lineRule="auto"/>
        <w:ind w:left="2606"/>
        <w:contextualSpacing/>
        <w:rPr>
          <w:rFonts w:ascii="Times New Roman" w:eastAsia="Times New Roman" w:hAnsi="Times New Roman"/>
          <w:sz w:val="21"/>
          <w:szCs w:val="24"/>
          <w:lang w:eastAsia="ru-RU"/>
        </w:rPr>
      </w:pPr>
      <w:r w:rsidRPr="00E82746">
        <w:rPr>
          <w:rFonts w:ascii="Times New Roman" w:eastAsia="+mn-ea" w:hAnsi="Times New Roman"/>
          <w:sz w:val="21"/>
          <w:szCs w:val="21"/>
          <w:lang w:eastAsia="ru-RU"/>
        </w:rPr>
        <w:t xml:space="preserve">Проректор </w:t>
      </w:r>
      <w:r w:rsidRPr="00E82746">
        <w:rPr>
          <w:rFonts w:ascii="Times New Roman" w:eastAsia="+mn-ea" w:hAnsi="Times New Roman"/>
          <w:i/>
          <w:iCs/>
          <w:sz w:val="21"/>
          <w:szCs w:val="21"/>
          <w:lang w:eastAsia="ru-RU"/>
        </w:rPr>
        <w:t>по лицензированию и аккредитации</w:t>
      </w:r>
      <w:r w:rsidRPr="00E82746">
        <w:rPr>
          <w:rFonts w:ascii="Times New Roman" w:eastAsia="+mn-ea" w:hAnsi="Times New Roman"/>
          <w:sz w:val="21"/>
          <w:szCs w:val="21"/>
          <w:lang w:eastAsia="ru-RU"/>
        </w:rPr>
        <w:t xml:space="preserve"> </w:t>
      </w:r>
    </w:p>
    <w:p w14:paraId="5864DBFA" w14:textId="77777777" w:rsidR="0008076E" w:rsidRPr="00E82746" w:rsidRDefault="0008076E" w:rsidP="00B60C33">
      <w:pPr>
        <w:numPr>
          <w:ilvl w:val="1"/>
          <w:numId w:val="8"/>
        </w:numPr>
        <w:spacing w:after="0" w:line="240" w:lineRule="auto"/>
        <w:ind w:left="2606"/>
        <w:contextualSpacing/>
        <w:rPr>
          <w:rFonts w:ascii="Times New Roman" w:eastAsia="Times New Roman" w:hAnsi="Times New Roman"/>
          <w:sz w:val="21"/>
          <w:szCs w:val="24"/>
          <w:lang w:eastAsia="ru-RU"/>
        </w:rPr>
      </w:pPr>
      <w:r w:rsidRPr="00E82746">
        <w:rPr>
          <w:rFonts w:ascii="Times New Roman" w:eastAsia="+mn-ea" w:hAnsi="Times New Roman"/>
          <w:sz w:val="21"/>
          <w:szCs w:val="21"/>
          <w:lang w:eastAsia="ru-RU"/>
        </w:rPr>
        <w:t xml:space="preserve">Проректор </w:t>
      </w:r>
      <w:r w:rsidRPr="00E82746">
        <w:rPr>
          <w:rFonts w:ascii="Times New Roman" w:eastAsia="+mn-ea" w:hAnsi="Times New Roman"/>
          <w:i/>
          <w:iCs/>
          <w:sz w:val="21"/>
          <w:szCs w:val="21"/>
          <w:lang w:eastAsia="ru-RU"/>
        </w:rPr>
        <w:t>по дополнительному образованию</w:t>
      </w:r>
      <w:r w:rsidRPr="00E82746">
        <w:rPr>
          <w:rFonts w:ascii="Times New Roman" w:eastAsia="+mn-ea" w:hAnsi="Times New Roman"/>
          <w:sz w:val="21"/>
          <w:szCs w:val="21"/>
          <w:lang w:eastAsia="ru-RU"/>
        </w:rPr>
        <w:t xml:space="preserve"> </w:t>
      </w:r>
    </w:p>
    <w:p w14:paraId="3057DB51" w14:textId="77777777" w:rsidR="0008076E" w:rsidRPr="00E82746" w:rsidRDefault="0008076E" w:rsidP="00B60C33">
      <w:pPr>
        <w:numPr>
          <w:ilvl w:val="1"/>
          <w:numId w:val="8"/>
        </w:numPr>
        <w:spacing w:after="0" w:line="240" w:lineRule="auto"/>
        <w:ind w:left="2606"/>
        <w:contextualSpacing/>
        <w:rPr>
          <w:rFonts w:ascii="Times New Roman" w:eastAsia="Times New Roman" w:hAnsi="Times New Roman"/>
          <w:sz w:val="21"/>
          <w:szCs w:val="24"/>
          <w:lang w:eastAsia="ru-RU"/>
        </w:rPr>
      </w:pPr>
      <w:r w:rsidRPr="00E82746">
        <w:rPr>
          <w:rFonts w:ascii="Times New Roman" w:eastAsia="+mn-ea" w:hAnsi="Times New Roman"/>
          <w:sz w:val="21"/>
          <w:szCs w:val="21"/>
          <w:lang w:eastAsia="ru-RU"/>
        </w:rPr>
        <w:t xml:space="preserve">Проректор </w:t>
      </w:r>
      <w:r w:rsidRPr="00E82746">
        <w:rPr>
          <w:rFonts w:ascii="Times New Roman" w:eastAsia="+mn-ea" w:hAnsi="Times New Roman"/>
          <w:i/>
          <w:iCs/>
          <w:sz w:val="21"/>
          <w:szCs w:val="21"/>
          <w:lang w:eastAsia="ru-RU"/>
        </w:rPr>
        <w:t>по воспитательной работе со студентами</w:t>
      </w:r>
      <w:r w:rsidRPr="00E82746">
        <w:rPr>
          <w:rFonts w:ascii="Times New Roman" w:eastAsia="+mn-ea" w:hAnsi="Times New Roman"/>
          <w:sz w:val="21"/>
          <w:szCs w:val="21"/>
          <w:lang w:eastAsia="ru-RU"/>
        </w:rPr>
        <w:t xml:space="preserve"> </w:t>
      </w:r>
    </w:p>
    <w:p w14:paraId="4E30F587" w14:textId="6FC11B04" w:rsidR="00810E89" w:rsidRPr="00C87ECA" w:rsidRDefault="0008076E" w:rsidP="00C87ECA">
      <w:pPr>
        <w:numPr>
          <w:ilvl w:val="1"/>
          <w:numId w:val="8"/>
        </w:numPr>
        <w:spacing w:after="0" w:line="240" w:lineRule="auto"/>
        <w:ind w:left="2606"/>
        <w:contextualSpacing/>
        <w:rPr>
          <w:rFonts w:ascii="Times New Roman" w:eastAsia="Times New Roman" w:hAnsi="Times New Roman"/>
          <w:sz w:val="21"/>
          <w:szCs w:val="24"/>
          <w:lang w:eastAsia="ru-RU"/>
        </w:rPr>
      </w:pPr>
      <w:bookmarkStart w:id="5" w:name="_Hlk214398556"/>
      <w:r w:rsidRPr="00E82746">
        <w:rPr>
          <w:rFonts w:ascii="Times New Roman" w:eastAsia="+mn-ea" w:hAnsi="Times New Roman"/>
          <w:sz w:val="21"/>
          <w:szCs w:val="21"/>
          <w:lang w:eastAsia="ru-RU"/>
        </w:rPr>
        <w:t xml:space="preserve">Проректор </w:t>
      </w:r>
      <w:r w:rsidRPr="00E82746">
        <w:rPr>
          <w:rFonts w:ascii="Times New Roman" w:eastAsia="+mn-ea" w:hAnsi="Times New Roman"/>
          <w:i/>
          <w:iCs/>
          <w:sz w:val="21"/>
          <w:szCs w:val="21"/>
          <w:lang w:eastAsia="ru-RU"/>
        </w:rPr>
        <w:t>по административно хозяйственной работе</w:t>
      </w:r>
      <w:r w:rsidRPr="00E82746">
        <w:rPr>
          <w:rFonts w:ascii="Times New Roman" w:eastAsia="+mn-ea" w:hAnsi="Times New Roman"/>
          <w:sz w:val="21"/>
          <w:szCs w:val="21"/>
          <w:lang w:eastAsia="ru-RU"/>
        </w:rPr>
        <w:t xml:space="preserve"> </w:t>
      </w:r>
      <w:bookmarkEnd w:id="5"/>
    </w:p>
    <w:sectPr w:rsidR="00810E89" w:rsidRPr="00C87ECA" w:rsidSect="009D23CE">
      <w:footerReference w:type="default" r:id="rId16"/>
      <w:pgSz w:w="11906" w:h="16838"/>
      <w:pgMar w:top="1134" w:right="567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E7E21B" w14:textId="77777777" w:rsidR="000511FD" w:rsidRDefault="000511FD" w:rsidP="009D23CE">
      <w:pPr>
        <w:spacing w:after="0" w:line="240" w:lineRule="auto"/>
      </w:pPr>
      <w:r>
        <w:separator/>
      </w:r>
    </w:p>
  </w:endnote>
  <w:endnote w:type="continuationSeparator" w:id="0">
    <w:p w14:paraId="102B953D" w14:textId="77777777" w:rsidR="000511FD" w:rsidRDefault="000511FD" w:rsidP="009D23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+mn-ea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54916002"/>
      <w:docPartObj>
        <w:docPartGallery w:val="Page Numbers (Bottom of Page)"/>
        <w:docPartUnique/>
      </w:docPartObj>
    </w:sdtPr>
    <w:sdtEndPr/>
    <w:sdtContent>
      <w:p w14:paraId="67F2DD29" w14:textId="11D51AE0" w:rsidR="009D23CE" w:rsidRDefault="009D23CE">
        <w:pPr>
          <w:pStyle w:val="aff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FA9BD9" w14:textId="77777777" w:rsidR="009D23CE" w:rsidRDefault="009D23CE">
    <w:pPr>
      <w:pStyle w:val="af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F7CE6D" w14:textId="77777777" w:rsidR="000511FD" w:rsidRDefault="000511FD" w:rsidP="009D23CE">
      <w:pPr>
        <w:spacing w:after="0" w:line="240" w:lineRule="auto"/>
      </w:pPr>
      <w:r>
        <w:separator/>
      </w:r>
    </w:p>
  </w:footnote>
  <w:footnote w:type="continuationSeparator" w:id="0">
    <w:p w14:paraId="5F33388D" w14:textId="77777777" w:rsidR="000511FD" w:rsidRDefault="000511FD" w:rsidP="009D23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244D7"/>
    <w:multiLevelType w:val="hybridMultilevel"/>
    <w:tmpl w:val="6A84AE8A"/>
    <w:lvl w:ilvl="0" w:tplc="29CCBFC8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  <w:b/>
        <w:i w:val="0"/>
        <w:color w:val="00B050"/>
        <w:sz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DD8269B"/>
    <w:multiLevelType w:val="hybridMultilevel"/>
    <w:tmpl w:val="D12408E8"/>
    <w:lvl w:ilvl="0" w:tplc="E8407F4A">
      <w:start w:val="1"/>
      <w:numFmt w:val="bullet"/>
      <w:lvlText w:val=""/>
      <w:lvlJc w:val="left"/>
      <w:pPr>
        <w:ind w:left="1287" w:hanging="360"/>
      </w:pPr>
      <w:rPr>
        <w:rFonts w:ascii="Wingdings" w:hAnsi="Wingdings" w:hint="default"/>
        <w:b/>
        <w:i w:val="0"/>
        <w:color w:val="C0000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E34311"/>
    <w:multiLevelType w:val="hybridMultilevel"/>
    <w:tmpl w:val="E01087AA"/>
    <w:lvl w:ilvl="0" w:tplc="08BC6E42">
      <w:start w:val="1"/>
      <w:numFmt w:val="decimal"/>
      <w:pStyle w:val="a"/>
      <w:lvlText w:val="%1."/>
      <w:lvlJc w:val="left"/>
      <w:pPr>
        <w:tabs>
          <w:tab w:val="num" w:pos="360"/>
        </w:tabs>
        <w:ind w:left="851" w:hanging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2542135"/>
    <w:multiLevelType w:val="hybridMultilevel"/>
    <w:tmpl w:val="CDE4534E"/>
    <w:lvl w:ilvl="0" w:tplc="69347B2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70AD47" w:themeColor="accent6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9D41B2"/>
    <w:multiLevelType w:val="multilevel"/>
    <w:tmpl w:val="B234FAC0"/>
    <w:lvl w:ilvl="0">
      <w:start w:val="1"/>
      <w:numFmt w:val="decimal"/>
      <w:pStyle w:val="a0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bullet"/>
      <w:lvlText w:val=""/>
      <w:lvlJc w:val="left"/>
      <w:pPr>
        <w:tabs>
          <w:tab w:val="num" w:pos="568"/>
        </w:tabs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russianLower"/>
      <w:lvlText w:val="%3."/>
      <w:lvlJc w:val="right"/>
      <w:pPr>
        <w:tabs>
          <w:tab w:val="num" w:pos="2804"/>
        </w:tabs>
        <w:ind w:left="280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524"/>
        </w:tabs>
        <w:ind w:left="352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244"/>
        </w:tabs>
        <w:ind w:left="424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964"/>
        </w:tabs>
        <w:ind w:left="496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84"/>
        </w:tabs>
        <w:ind w:left="568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404"/>
        </w:tabs>
        <w:ind w:left="640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124"/>
        </w:tabs>
        <w:ind w:left="7124" w:hanging="180"/>
      </w:pPr>
      <w:rPr>
        <w:rFonts w:hint="default"/>
      </w:rPr>
    </w:lvl>
  </w:abstractNum>
  <w:abstractNum w:abstractNumId="5" w15:restartNumberingAfterBreak="0">
    <w:nsid w:val="37D346AD"/>
    <w:multiLevelType w:val="hybridMultilevel"/>
    <w:tmpl w:val="4830DAB6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45755F4D"/>
    <w:multiLevelType w:val="hybridMultilevel"/>
    <w:tmpl w:val="AB1A9A44"/>
    <w:lvl w:ilvl="0" w:tplc="91FA867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50B50394"/>
    <w:multiLevelType w:val="hybridMultilevel"/>
    <w:tmpl w:val="E7BCBE26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3D1DFC"/>
    <w:multiLevelType w:val="hybridMultilevel"/>
    <w:tmpl w:val="1DBAE144"/>
    <w:lvl w:ilvl="0" w:tplc="A322E4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7C2140C">
      <w:start w:val="84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D26F0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9E226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41E8D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D2066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B14B3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A282B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AA495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6F0D1A4B"/>
    <w:multiLevelType w:val="hybridMultilevel"/>
    <w:tmpl w:val="81EE11BA"/>
    <w:lvl w:ilvl="0" w:tplc="0DEEB710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B61815"/>
    <w:multiLevelType w:val="hybridMultilevel"/>
    <w:tmpl w:val="414433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7"/>
  </w:num>
  <w:num w:numId="5">
    <w:abstractNumId w:val="1"/>
  </w:num>
  <w:num w:numId="6">
    <w:abstractNumId w:val="4"/>
  </w:num>
  <w:num w:numId="7">
    <w:abstractNumId w:val="2"/>
  </w:num>
  <w:num w:numId="8">
    <w:abstractNumId w:val="8"/>
  </w:num>
  <w:num w:numId="9">
    <w:abstractNumId w:val="2"/>
    <w:lvlOverride w:ilvl="0">
      <w:startOverride w:val="1"/>
    </w:lvlOverride>
  </w:num>
  <w:num w:numId="10">
    <w:abstractNumId w:val="10"/>
  </w:num>
  <w:num w:numId="11">
    <w:abstractNumId w:val="3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7C4"/>
    <w:rsid w:val="0000712C"/>
    <w:rsid w:val="0001706C"/>
    <w:rsid w:val="00023C5A"/>
    <w:rsid w:val="00023DB4"/>
    <w:rsid w:val="00025788"/>
    <w:rsid w:val="00025C31"/>
    <w:rsid w:val="00027F5E"/>
    <w:rsid w:val="00033F04"/>
    <w:rsid w:val="000377E7"/>
    <w:rsid w:val="000404B5"/>
    <w:rsid w:val="000511FD"/>
    <w:rsid w:val="00065287"/>
    <w:rsid w:val="000765E0"/>
    <w:rsid w:val="0008076E"/>
    <w:rsid w:val="000807B5"/>
    <w:rsid w:val="0008698D"/>
    <w:rsid w:val="000922CD"/>
    <w:rsid w:val="00093B63"/>
    <w:rsid w:val="000A2203"/>
    <w:rsid w:val="000A2AED"/>
    <w:rsid w:val="000A442D"/>
    <w:rsid w:val="000A4C03"/>
    <w:rsid w:val="000C2E98"/>
    <w:rsid w:val="000C3FEA"/>
    <w:rsid w:val="000C5A30"/>
    <w:rsid w:val="000D3D34"/>
    <w:rsid w:val="000D5726"/>
    <w:rsid w:val="000E19C8"/>
    <w:rsid w:val="000F67C4"/>
    <w:rsid w:val="000F779C"/>
    <w:rsid w:val="00100B77"/>
    <w:rsid w:val="00100F85"/>
    <w:rsid w:val="00101358"/>
    <w:rsid w:val="001064F1"/>
    <w:rsid w:val="001133D6"/>
    <w:rsid w:val="001204C5"/>
    <w:rsid w:val="00120EC0"/>
    <w:rsid w:val="00120FE0"/>
    <w:rsid w:val="001268C6"/>
    <w:rsid w:val="00133B7E"/>
    <w:rsid w:val="001436EE"/>
    <w:rsid w:val="0014593D"/>
    <w:rsid w:val="001536B5"/>
    <w:rsid w:val="001562A8"/>
    <w:rsid w:val="001671B3"/>
    <w:rsid w:val="00175335"/>
    <w:rsid w:val="0017593B"/>
    <w:rsid w:val="00187CFE"/>
    <w:rsid w:val="0019242B"/>
    <w:rsid w:val="0019307A"/>
    <w:rsid w:val="00194D74"/>
    <w:rsid w:val="001A137B"/>
    <w:rsid w:val="001A3F3F"/>
    <w:rsid w:val="001A59E3"/>
    <w:rsid w:val="001A5E62"/>
    <w:rsid w:val="001A741B"/>
    <w:rsid w:val="001B44DE"/>
    <w:rsid w:val="001B6502"/>
    <w:rsid w:val="001B7AC8"/>
    <w:rsid w:val="001C52C1"/>
    <w:rsid w:val="001D544B"/>
    <w:rsid w:val="001E13A2"/>
    <w:rsid w:val="001F061E"/>
    <w:rsid w:val="001F2194"/>
    <w:rsid w:val="0020278A"/>
    <w:rsid w:val="0020400E"/>
    <w:rsid w:val="00215371"/>
    <w:rsid w:val="0022105C"/>
    <w:rsid w:val="002216FA"/>
    <w:rsid w:val="002309D6"/>
    <w:rsid w:val="00232B22"/>
    <w:rsid w:val="0023556A"/>
    <w:rsid w:val="00242A42"/>
    <w:rsid w:val="0024592E"/>
    <w:rsid w:val="00254341"/>
    <w:rsid w:val="00257495"/>
    <w:rsid w:val="00265CB7"/>
    <w:rsid w:val="002756DD"/>
    <w:rsid w:val="00275AD7"/>
    <w:rsid w:val="00281059"/>
    <w:rsid w:val="002823F7"/>
    <w:rsid w:val="00283518"/>
    <w:rsid w:val="00296833"/>
    <w:rsid w:val="002A2CB1"/>
    <w:rsid w:val="002A4358"/>
    <w:rsid w:val="002A4FAA"/>
    <w:rsid w:val="002A7FAB"/>
    <w:rsid w:val="002B34ED"/>
    <w:rsid w:val="002C2267"/>
    <w:rsid w:val="002C70EF"/>
    <w:rsid w:val="002D5404"/>
    <w:rsid w:val="002E6761"/>
    <w:rsid w:val="002F3441"/>
    <w:rsid w:val="00300022"/>
    <w:rsid w:val="00301537"/>
    <w:rsid w:val="003070AC"/>
    <w:rsid w:val="003116DF"/>
    <w:rsid w:val="00316376"/>
    <w:rsid w:val="00327FF4"/>
    <w:rsid w:val="003327C9"/>
    <w:rsid w:val="00332B4D"/>
    <w:rsid w:val="0033506A"/>
    <w:rsid w:val="00336438"/>
    <w:rsid w:val="00337CCF"/>
    <w:rsid w:val="00352F33"/>
    <w:rsid w:val="00356EA5"/>
    <w:rsid w:val="0035745C"/>
    <w:rsid w:val="0036207B"/>
    <w:rsid w:val="00363561"/>
    <w:rsid w:val="003640CE"/>
    <w:rsid w:val="003708B4"/>
    <w:rsid w:val="00373183"/>
    <w:rsid w:val="00373566"/>
    <w:rsid w:val="003741DC"/>
    <w:rsid w:val="00375A23"/>
    <w:rsid w:val="003810B2"/>
    <w:rsid w:val="003821FD"/>
    <w:rsid w:val="00397D9A"/>
    <w:rsid w:val="003A6CB3"/>
    <w:rsid w:val="003A70E0"/>
    <w:rsid w:val="003B012C"/>
    <w:rsid w:val="003B3BEC"/>
    <w:rsid w:val="003D02A4"/>
    <w:rsid w:val="003D246E"/>
    <w:rsid w:val="003D28DA"/>
    <w:rsid w:val="003D6D13"/>
    <w:rsid w:val="003E361F"/>
    <w:rsid w:val="003E7EE0"/>
    <w:rsid w:val="003F6E2A"/>
    <w:rsid w:val="004117B5"/>
    <w:rsid w:val="0041283C"/>
    <w:rsid w:val="00421564"/>
    <w:rsid w:val="00423340"/>
    <w:rsid w:val="00426261"/>
    <w:rsid w:val="00431BE6"/>
    <w:rsid w:val="0043263C"/>
    <w:rsid w:val="004407CF"/>
    <w:rsid w:val="004444B4"/>
    <w:rsid w:val="004479AB"/>
    <w:rsid w:val="004721A5"/>
    <w:rsid w:val="00473795"/>
    <w:rsid w:val="00474F81"/>
    <w:rsid w:val="00477611"/>
    <w:rsid w:val="00483A87"/>
    <w:rsid w:val="004A20CA"/>
    <w:rsid w:val="004A2242"/>
    <w:rsid w:val="004A4CB9"/>
    <w:rsid w:val="004B53E0"/>
    <w:rsid w:val="004C3CC9"/>
    <w:rsid w:val="004C4AC0"/>
    <w:rsid w:val="004C6425"/>
    <w:rsid w:val="004D0780"/>
    <w:rsid w:val="004D2C65"/>
    <w:rsid w:val="004D3D78"/>
    <w:rsid w:val="004D3E71"/>
    <w:rsid w:val="004D66BD"/>
    <w:rsid w:val="004E1CE4"/>
    <w:rsid w:val="004E7E18"/>
    <w:rsid w:val="004F72A2"/>
    <w:rsid w:val="005035DB"/>
    <w:rsid w:val="005120D6"/>
    <w:rsid w:val="00517110"/>
    <w:rsid w:val="00531B6B"/>
    <w:rsid w:val="00535CDE"/>
    <w:rsid w:val="0053658E"/>
    <w:rsid w:val="00537902"/>
    <w:rsid w:val="005438F3"/>
    <w:rsid w:val="00544217"/>
    <w:rsid w:val="0055185E"/>
    <w:rsid w:val="00553762"/>
    <w:rsid w:val="005539BC"/>
    <w:rsid w:val="00553AAD"/>
    <w:rsid w:val="0057297C"/>
    <w:rsid w:val="00577337"/>
    <w:rsid w:val="0057746D"/>
    <w:rsid w:val="005957DA"/>
    <w:rsid w:val="00596A11"/>
    <w:rsid w:val="005A5437"/>
    <w:rsid w:val="005B774C"/>
    <w:rsid w:val="005C5EAE"/>
    <w:rsid w:val="005D3C8C"/>
    <w:rsid w:val="005E1147"/>
    <w:rsid w:val="005E2DAE"/>
    <w:rsid w:val="005E4376"/>
    <w:rsid w:val="005F617B"/>
    <w:rsid w:val="005F73D7"/>
    <w:rsid w:val="00600E2E"/>
    <w:rsid w:val="00601F71"/>
    <w:rsid w:val="00603EBC"/>
    <w:rsid w:val="00605A6F"/>
    <w:rsid w:val="00605BD4"/>
    <w:rsid w:val="00606DF8"/>
    <w:rsid w:val="0061461B"/>
    <w:rsid w:val="0062507E"/>
    <w:rsid w:val="00627F7C"/>
    <w:rsid w:val="00630025"/>
    <w:rsid w:val="006379EB"/>
    <w:rsid w:val="00663138"/>
    <w:rsid w:val="006655CB"/>
    <w:rsid w:val="00667CDB"/>
    <w:rsid w:val="006845ED"/>
    <w:rsid w:val="006857B4"/>
    <w:rsid w:val="006919FB"/>
    <w:rsid w:val="00693F86"/>
    <w:rsid w:val="006A628A"/>
    <w:rsid w:val="006A733C"/>
    <w:rsid w:val="006B0B2D"/>
    <w:rsid w:val="006C22DF"/>
    <w:rsid w:val="006C485D"/>
    <w:rsid w:val="006D3C66"/>
    <w:rsid w:val="006E4D15"/>
    <w:rsid w:val="006F3082"/>
    <w:rsid w:val="006F400A"/>
    <w:rsid w:val="006F4474"/>
    <w:rsid w:val="00701C02"/>
    <w:rsid w:val="00701FB7"/>
    <w:rsid w:val="007035BC"/>
    <w:rsid w:val="0070564D"/>
    <w:rsid w:val="007070C9"/>
    <w:rsid w:val="00711AD1"/>
    <w:rsid w:val="00711C24"/>
    <w:rsid w:val="0071252E"/>
    <w:rsid w:val="00715330"/>
    <w:rsid w:val="00723B22"/>
    <w:rsid w:val="007263FD"/>
    <w:rsid w:val="00731B69"/>
    <w:rsid w:val="007408AB"/>
    <w:rsid w:val="00745B35"/>
    <w:rsid w:val="00752270"/>
    <w:rsid w:val="007720F3"/>
    <w:rsid w:val="00772A35"/>
    <w:rsid w:val="007804CE"/>
    <w:rsid w:val="00781B94"/>
    <w:rsid w:val="007821D9"/>
    <w:rsid w:val="00784014"/>
    <w:rsid w:val="00784AC1"/>
    <w:rsid w:val="0078692A"/>
    <w:rsid w:val="00787F5E"/>
    <w:rsid w:val="007929F6"/>
    <w:rsid w:val="00795569"/>
    <w:rsid w:val="00796CF3"/>
    <w:rsid w:val="00797AC4"/>
    <w:rsid w:val="007B003A"/>
    <w:rsid w:val="007B45B6"/>
    <w:rsid w:val="007C2075"/>
    <w:rsid w:val="007C53C0"/>
    <w:rsid w:val="007D2063"/>
    <w:rsid w:val="007D3EEF"/>
    <w:rsid w:val="007E2846"/>
    <w:rsid w:val="007F24AC"/>
    <w:rsid w:val="007F3F82"/>
    <w:rsid w:val="00810E89"/>
    <w:rsid w:val="008309AB"/>
    <w:rsid w:val="00831161"/>
    <w:rsid w:val="00841827"/>
    <w:rsid w:val="00842E4E"/>
    <w:rsid w:val="00846E2B"/>
    <w:rsid w:val="00853A01"/>
    <w:rsid w:val="00855290"/>
    <w:rsid w:val="00857D06"/>
    <w:rsid w:val="008633D3"/>
    <w:rsid w:val="00870D8D"/>
    <w:rsid w:val="0087155A"/>
    <w:rsid w:val="00875882"/>
    <w:rsid w:val="008775FF"/>
    <w:rsid w:val="00880C3B"/>
    <w:rsid w:val="008820DD"/>
    <w:rsid w:val="0088529E"/>
    <w:rsid w:val="00886BF5"/>
    <w:rsid w:val="00897E21"/>
    <w:rsid w:val="008A17BD"/>
    <w:rsid w:val="008A4826"/>
    <w:rsid w:val="008A4E41"/>
    <w:rsid w:val="008B14E9"/>
    <w:rsid w:val="008B6748"/>
    <w:rsid w:val="008C2534"/>
    <w:rsid w:val="008C2FFE"/>
    <w:rsid w:val="008D3E3C"/>
    <w:rsid w:val="008D4FA6"/>
    <w:rsid w:val="008E29D0"/>
    <w:rsid w:val="008F3B9C"/>
    <w:rsid w:val="0090047C"/>
    <w:rsid w:val="009116A4"/>
    <w:rsid w:val="00911D41"/>
    <w:rsid w:val="00912445"/>
    <w:rsid w:val="00920A7E"/>
    <w:rsid w:val="009222E5"/>
    <w:rsid w:val="00923048"/>
    <w:rsid w:val="00924450"/>
    <w:rsid w:val="00925CDD"/>
    <w:rsid w:val="00936304"/>
    <w:rsid w:val="00942392"/>
    <w:rsid w:val="0094483A"/>
    <w:rsid w:val="00944BBD"/>
    <w:rsid w:val="00945DDD"/>
    <w:rsid w:val="009528A3"/>
    <w:rsid w:val="00955962"/>
    <w:rsid w:val="00956D69"/>
    <w:rsid w:val="0096005D"/>
    <w:rsid w:val="00963ADB"/>
    <w:rsid w:val="0097103D"/>
    <w:rsid w:val="00977744"/>
    <w:rsid w:val="00977E2B"/>
    <w:rsid w:val="00981B9D"/>
    <w:rsid w:val="00981D14"/>
    <w:rsid w:val="00986AC5"/>
    <w:rsid w:val="00986C02"/>
    <w:rsid w:val="009B1FFA"/>
    <w:rsid w:val="009B5AFA"/>
    <w:rsid w:val="009C4280"/>
    <w:rsid w:val="009C7579"/>
    <w:rsid w:val="009D23CE"/>
    <w:rsid w:val="009E6010"/>
    <w:rsid w:val="009E6F4C"/>
    <w:rsid w:val="009F3789"/>
    <w:rsid w:val="009F6110"/>
    <w:rsid w:val="00A027D8"/>
    <w:rsid w:val="00A02B25"/>
    <w:rsid w:val="00A15944"/>
    <w:rsid w:val="00A16396"/>
    <w:rsid w:val="00A238C1"/>
    <w:rsid w:val="00A240D4"/>
    <w:rsid w:val="00A26A18"/>
    <w:rsid w:val="00A32DD2"/>
    <w:rsid w:val="00A37ABA"/>
    <w:rsid w:val="00A40972"/>
    <w:rsid w:val="00A436B5"/>
    <w:rsid w:val="00A43815"/>
    <w:rsid w:val="00A52B2D"/>
    <w:rsid w:val="00A532C4"/>
    <w:rsid w:val="00A63C0A"/>
    <w:rsid w:val="00A843D9"/>
    <w:rsid w:val="00A84740"/>
    <w:rsid w:val="00A86454"/>
    <w:rsid w:val="00A92093"/>
    <w:rsid w:val="00A926A4"/>
    <w:rsid w:val="00AA0A57"/>
    <w:rsid w:val="00AA58B3"/>
    <w:rsid w:val="00AA713C"/>
    <w:rsid w:val="00AB7CBA"/>
    <w:rsid w:val="00AC1616"/>
    <w:rsid w:val="00AC31F1"/>
    <w:rsid w:val="00AE3A86"/>
    <w:rsid w:val="00AF1046"/>
    <w:rsid w:val="00AF73B1"/>
    <w:rsid w:val="00B10A29"/>
    <w:rsid w:val="00B12412"/>
    <w:rsid w:val="00B1264A"/>
    <w:rsid w:val="00B134D0"/>
    <w:rsid w:val="00B152D1"/>
    <w:rsid w:val="00B20EEC"/>
    <w:rsid w:val="00B218E4"/>
    <w:rsid w:val="00B2331A"/>
    <w:rsid w:val="00B30436"/>
    <w:rsid w:val="00B34CB0"/>
    <w:rsid w:val="00B555A7"/>
    <w:rsid w:val="00B573AB"/>
    <w:rsid w:val="00B6014B"/>
    <w:rsid w:val="00B60C33"/>
    <w:rsid w:val="00B6554A"/>
    <w:rsid w:val="00B76CB6"/>
    <w:rsid w:val="00B92474"/>
    <w:rsid w:val="00B94DA9"/>
    <w:rsid w:val="00B968BE"/>
    <w:rsid w:val="00BB0075"/>
    <w:rsid w:val="00BC09C1"/>
    <w:rsid w:val="00BC2B75"/>
    <w:rsid w:val="00BC589D"/>
    <w:rsid w:val="00BD02A5"/>
    <w:rsid w:val="00BD729C"/>
    <w:rsid w:val="00BE12E8"/>
    <w:rsid w:val="00BE356D"/>
    <w:rsid w:val="00BF1C2D"/>
    <w:rsid w:val="00BF3075"/>
    <w:rsid w:val="00BF4980"/>
    <w:rsid w:val="00BF72EC"/>
    <w:rsid w:val="00C04AEF"/>
    <w:rsid w:val="00C11D6D"/>
    <w:rsid w:val="00C143F7"/>
    <w:rsid w:val="00C23D52"/>
    <w:rsid w:val="00C41456"/>
    <w:rsid w:val="00C501CC"/>
    <w:rsid w:val="00C51E38"/>
    <w:rsid w:val="00C61877"/>
    <w:rsid w:val="00C7101F"/>
    <w:rsid w:val="00C71AC3"/>
    <w:rsid w:val="00C77FC4"/>
    <w:rsid w:val="00C87ECA"/>
    <w:rsid w:val="00C9056A"/>
    <w:rsid w:val="00CA1DE8"/>
    <w:rsid w:val="00CB4D8E"/>
    <w:rsid w:val="00CC09FB"/>
    <w:rsid w:val="00CC2791"/>
    <w:rsid w:val="00CC2A0B"/>
    <w:rsid w:val="00CD49C0"/>
    <w:rsid w:val="00CD4FD5"/>
    <w:rsid w:val="00CD5897"/>
    <w:rsid w:val="00CE71F1"/>
    <w:rsid w:val="00CF1FB5"/>
    <w:rsid w:val="00CF57E8"/>
    <w:rsid w:val="00CF6A43"/>
    <w:rsid w:val="00D01C04"/>
    <w:rsid w:val="00D05043"/>
    <w:rsid w:val="00D07FAE"/>
    <w:rsid w:val="00D168B4"/>
    <w:rsid w:val="00D175CB"/>
    <w:rsid w:val="00D21019"/>
    <w:rsid w:val="00D213D3"/>
    <w:rsid w:val="00D4189C"/>
    <w:rsid w:val="00D4621F"/>
    <w:rsid w:val="00D47BD3"/>
    <w:rsid w:val="00D60739"/>
    <w:rsid w:val="00D6653A"/>
    <w:rsid w:val="00D665DD"/>
    <w:rsid w:val="00D707DA"/>
    <w:rsid w:val="00D812F5"/>
    <w:rsid w:val="00D87C6C"/>
    <w:rsid w:val="00D93FA4"/>
    <w:rsid w:val="00DB1F57"/>
    <w:rsid w:val="00DB2599"/>
    <w:rsid w:val="00DB266C"/>
    <w:rsid w:val="00DB2E0A"/>
    <w:rsid w:val="00DB2EE6"/>
    <w:rsid w:val="00DB361B"/>
    <w:rsid w:val="00DC347D"/>
    <w:rsid w:val="00DC65DA"/>
    <w:rsid w:val="00DD7FEA"/>
    <w:rsid w:val="00DE39BA"/>
    <w:rsid w:val="00DE3EE4"/>
    <w:rsid w:val="00DE5B49"/>
    <w:rsid w:val="00DE6E5C"/>
    <w:rsid w:val="00DE7579"/>
    <w:rsid w:val="00DF5361"/>
    <w:rsid w:val="00E04522"/>
    <w:rsid w:val="00E07581"/>
    <w:rsid w:val="00E14747"/>
    <w:rsid w:val="00E153E6"/>
    <w:rsid w:val="00E2055D"/>
    <w:rsid w:val="00E20FA5"/>
    <w:rsid w:val="00E24204"/>
    <w:rsid w:val="00E27229"/>
    <w:rsid w:val="00E27B9E"/>
    <w:rsid w:val="00E32A31"/>
    <w:rsid w:val="00E37693"/>
    <w:rsid w:val="00E47093"/>
    <w:rsid w:val="00E503DB"/>
    <w:rsid w:val="00E51109"/>
    <w:rsid w:val="00E53B3D"/>
    <w:rsid w:val="00E558CD"/>
    <w:rsid w:val="00E619A2"/>
    <w:rsid w:val="00E621A4"/>
    <w:rsid w:val="00E67C56"/>
    <w:rsid w:val="00E67F61"/>
    <w:rsid w:val="00E72B40"/>
    <w:rsid w:val="00E72D7C"/>
    <w:rsid w:val="00E766A7"/>
    <w:rsid w:val="00E80D18"/>
    <w:rsid w:val="00E82746"/>
    <w:rsid w:val="00E8665A"/>
    <w:rsid w:val="00EA371E"/>
    <w:rsid w:val="00EB1F66"/>
    <w:rsid w:val="00EC5715"/>
    <w:rsid w:val="00EC7E0D"/>
    <w:rsid w:val="00ED72D7"/>
    <w:rsid w:val="00EE0722"/>
    <w:rsid w:val="00EE171E"/>
    <w:rsid w:val="00EE1EA8"/>
    <w:rsid w:val="00EE4700"/>
    <w:rsid w:val="00EF1FDF"/>
    <w:rsid w:val="00EF2343"/>
    <w:rsid w:val="00EF4FF5"/>
    <w:rsid w:val="00F059BD"/>
    <w:rsid w:val="00F05A20"/>
    <w:rsid w:val="00F15242"/>
    <w:rsid w:val="00F2238F"/>
    <w:rsid w:val="00F23066"/>
    <w:rsid w:val="00F23DF5"/>
    <w:rsid w:val="00F25CDD"/>
    <w:rsid w:val="00F27152"/>
    <w:rsid w:val="00F31659"/>
    <w:rsid w:val="00F31C36"/>
    <w:rsid w:val="00F32DB3"/>
    <w:rsid w:val="00F33398"/>
    <w:rsid w:val="00F37401"/>
    <w:rsid w:val="00F414BA"/>
    <w:rsid w:val="00F42DE3"/>
    <w:rsid w:val="00F43DC5"/>
    <w:rsid w:val="00F46D87"/>
    <w:rsid w:val="00F51BB7"/>
    <w:rsid w:val="00F54315"/>
    <w:rsid w:val="00F54454"/>
    <w:rsid w:val="00F70B0D"/>
    <w:rsid w:val="00F720F8"/>
    <w:rsid w:val="00F85CB3"/>
    <w:rsid w:val="00FA7E6E"/>
    <w:rsid w:val="00FC47D3"/>
    <w:rsid w:val="00FD2444"/>
    <w:rsid w:val="00FD2DFD"/>
    <w:rsid w:val="00FE7B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704EC3"/>
  <w15:chartTrackingRefBased/>
  <w15:docId w15:val="{3F9818AD-65E8-43FE-9716-2DF48DD8C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35CDE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rsid w:val="009D23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Обычный (веб)"/>
    <w:basedOn w:val="a1"/>
    <w:uiPriority w:val="99"/>
    <w:semiHidden/>
    <w:unhideWhenUsed/>
    <w:rsid w:val="007F3F8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6">
    <w:name w:val="Strong"/>
    <w:uiPriority w:val="22"/>
    <w:qFormat/>
    <w:rsid w:val="007F3F82"/>
    <w:rPr>
      <w:b/>
      <w:bCs/>
    </w:rPr>
  </w:style>
  <w:style w:type="character" w:customStyle="1" w:styleId="apple-converted-space">
    <w:name w:val="apple-converted-space"/>
    <w:basedOn w:val="a2"/>
    <w:rsid w:val="007F3F82"/>
  </w:style>
  <w:style w:type="character" w:styleId="a7">
    <w:name w:val="Hyperlink"/>
    <w:uiPriority w:val="99"/>
    <w:unhideWhenUsed/>
    <w:rsid w:val="001536B5"/>
    <w:rPr>
      <w:color w:val="0000FF"/>
      <w:u w:val="single"/>
    </w:rPr>
  </w:style>
  <w:style w:type="character" w:styleId="a8">
    <w:name w:val="annotation reference"/>
    <w:uiPriority w:val="99"/>
    <w:semiHidden/>
    <w:unhideWhenUsed/>
    <w:rsid w:val="00553762"/>
    <w:rPr>
      <w:sz w:val="16"/>
      <w:szCs w:val="16"/>
    </w:rPr>
  </w:style>
  <w:style w:type="paragraph" w:styleId="a9">
    <w:name w:val="annotation text"/>
    <w:basedOn w:val="a1"/>
    <w:link w:val="aa"/>
    <w:uiPriority w:val="99"/>
    <w:semiHidden/>
    <w:unhideWhenUsed/>
    <w:rsid w:val="00553762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link w:val="a9"/>
    <w:uiPriority w:val="99"/>
    <w:semiHidden/>
    <w:rsid w:val="00553762"/>
    <w:rPr>
      <w:lang w:eastAsia="en-US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553762"/>
    <w:rPr>
      <w:b/>
      <w:bCs/>
    </w:rPr>
  </w:style>
  <w:style w:type="character" w:customStyle="1" w:styleId="ac">
    <w:name w:val="Тема примечания Знак"/>
    <w:link w:val="ab"/>
    <w:uiPriority w:val="99"/>
    <w:semiHidden/>
    <w:rsid w:val="00553762"/>
    <w:rPr>
      <w:b/>
      <w:bCs/>
      <w:lang w:eastAsia="en-US"/>
    </w:rPr>
  </w:style>
  <w:style w:type="paragraph" w:styleId="ad">
    <w:name w:val="Balloon Text"/>
    <w:basedOn w:val="a1"/>
    <w:link w:val="ae"/>
    <w:uiPriority w:val="99"/>
    <w:semiHidden/>
    <w:unhideWhenUsed/>
    <w:rsid w:val="005537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link w:val="ad"/>
    <w:uiPriority w:val="99"/>
    <w:semiHidden/>
    <w:rsid w:val="00553762"/>
    <w:rPr>
      <w:rFonts w:ascii="Segoe UI" w:hAnsi="Segoe UI" w:cs="Segoe UI"/>
      <w:sz w:val="18"/>
      <w:szCs w:val="18"/>
      <w:lang w:eastAsia="en-US"/>
    </w:rPr>
  </w:style>
  <w:style w:type="paragraph" w:styleId="af">
    <w:name w:val="List Paragraph"/>
    <w:basedOn w:val="a1"/>
    <w:link w:val="af0"/>
    <w:uiPriority w:val="34"/>
    <w:qFormat/>
    <w:rsid w:val="00DC65DA"/>
    <w:pPr>
      <w:widowControl w:val="0"/>
      <w:autoSpaceDE w:val="0"/>
      <w:autoSpaceDN w:val="0"/>
      <w:adjustRightInd w:val="0"/>
      <w:spacing w:after="0" w:line="240" w:lineRule="auto"/>
      <w:ind w:left="720" w:firstLine="567"/>
      <w:contextualSpacing/>
      <w:jc w:val="both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af0">
    <w:name w:val="Абзац списка Знак"/>
    <w:link w:val="af"/>
    <w:uiPriority w:val="34"/>
    <w:rsid w:val="00DC65DA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af1">
    <w:name w:val="Важно"/>
    <w:basedOn w:val="af"/>
    <w:link w:val="af2"/>
    <w:qFormat/>
    <w:rsid w:val="00DC65DA"/>
    <w:pPr>
      <w:pBdr>
        <w:top w:val="doubleWave" w:sz="6" w:space="1" w:color="auto"/>
        <w:left w:val="doubleWave" w:sz="6" w:space="4" w:color="auto"/>
        <w:bottom w:val="doubleWave" w:sz="6" w:space="1" w:color="auto"/>
        <w:right w:val="doubleWave" w:sz="6" w:space="4" w:color="auto"/>
      </w:pBdr>
      <w:spacing w:before="120" w:after="120"/>
      <w:ind w:right="1134"/>
    </w:pPr>
  </w:style>
  <w:style w:type="character" w:customStyle="1" w:styleId="af2">
    <w:name w:val="Важно Знак"/>
    <w:link w:val="af1"/>
    <w:rsid w:val="00DC65DA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af3">
    <w:name w:val="Вопрос"/>
    <w:basedOn w:val="a1"/>
    <w:autoRedefine/>
    <w:rsid w:val="00DC65DA"/>
    <w:pPr>
      <w:widowControl w:val="0"/>
      <w:autoSpaceDE w:val="0"/>
      <w:autoSpaceDN w:val="0"/>
      <w:adjustRightInd w:val="0"/>
      <w:spacing w:before="120" w:after="60" w:line="240" w:lineRule="auto"/>
      <w:ind w:firstLine="567"/>
      <w:jc w:val="both"/>
    </w:pPr>
    <w:rPr>
      <w:rFonts w:ascii="Times New Roman" w:eastAsia="Times New Roman" w:hAnsi="Times New Roman" w:cs="Courier New"/>
      <w:b/>
      <w:bCs/>
      <w:i/>
      <w:kern w:val="28"/>
      <w:sz w:val="24"/>
      <w:szCs w:val="32"/>
      <w:lang w:eastAsia="ru-RU"/>
    </w:rPr>
  </w:style>
  <w:style w:type="paragraph" w:customStyle="1" w:styleId="af4">
    <w:name w:val="Задание"/>
    <w:basedOn w:val="a1"/>
    <w:link w:val="af5"/>
    <w:rsid w:val="00DC65DA"/>
    <w:pPr>
      <w:spacing w:after="0" w:line="240" w:lineRule="auto"/>
      <w:ind w:firstLine="567"/>
    </w:pPr>
    <w:rPr>
      <w:rFonts w:ascii="Times New Roman" w:eastAsia="Times New Roman" w:hAnsi="Times New Roman"/>
      <w:b/>
      <w:bCs/>
      <w:sz w:val="24"/>
      <w:szCs w:val="24"/>
      <w:u w:val="single"/>
      <w:lang w:val="x-none" w:eastAsia="x-none"/>
    </w:rPr>
  </w:style>
  <w:style w:type="character" w:customStyle="1" w:styleId="af5">
    <w:name w:val="Задание Знак"/>
    <w:link w:val="af4"/>
    <w:rsid w:val="00DC65DA"/>
    <w:rPr>
      <w:rFonts w:ascii="Times New Roman" w:eastAsia="Times New Roman" w:hAnsi="Times New Roman"/>
      <w:b/>
      <w:bCs/>
      <w:sz w:val="24"/>
      <w:szCs w:val="24"/>
      <w:u w:val="single"/>
      <w:lang w:val="x-none" w:eastAsia="x-none"/>
    </w:rPr>
  </w:style>
  <w:style w:type="paragraph" w:customStyle="1" w:styleId="af6">
    <w:name w:val="Лабораторная"/>
    <w:basedOn w:val="a1"/>
    <w:autoRedefine/>
    <w:rsid w:val="00DC65DA"/>
    <w:pPr>
      <w:widowControl w:val="0"/>
      <w:autoSpaceDE w:val="0"/>
      <w:autoSpaceDN w:val="0"/>
      <w:adjustRightInd w:val="0"/>
      <w:spacing w:after="0" w:line="240" w:lineRule="auto"/>
      <w:jc w:val="center"/>
      <w:outlineLvl w:val="0"/>
    </w:pPr>
    <w:rPr>
      <w:rFonts w:ascii="Times New Roman" w:eastAsia="Times New Roman" w:hAnsi="Times New Roman" w:cs="Courier New"/>
      <w:caps/>
      <w:sz w:val="28"/>
      <w:szCs w:val="28"/>
      <w:lang w:eastAsia="ru-RU"/>
    </w:rPr>
  </w:style>
  <w:style w:type="paragraph" w:customStyle="1" w:styleId="af7">
    <w:name w:val="Название"/>
    <w:basedOn w:val="a1"/>
    <w:next w:val="a1"/>
    <w:link w:val="af8"/>
    <w:uiPriority w:val="10"/>
    <w:qFormat/>
    <w:rsid w:val="00DC65DA"/>
    <w:pPr>
      <w:widowControl w:val="0"/>
      <w:autoSpaceDE w:val="0"/>
      <w:autoSpaceDN w:val="0"/>
      <w:adjustRightInd w:val="0"/>
      <w:spacing w:before="240" w:after="60" w:line="240" w:lineRule="auto"/>
      <w:jc w:val="center"/>
      <w:outlineLvl w:val="0"/>
    </w:pPr>
    <w:rPr>
      <w:rFonts w:ascii="Times New Roman" w:eastAsia="Times New Roman" w:hAnsi="Times New Roman"/>
      <w:b/>
      <w:bCs/>
      <w:kern w:val="28"/>
      <w:sz w:val="28"/>
      <w:szCs w:val="32"/>
      <w:lang w:val="x-none" w:eastAsia="x-none"/>
    </w:rPr>
  </w:style>
  <w:style w:type="character" w:customStyle="1" w:styleId="af8">
    <w:name w:val="Название Знак"/>
    <w:link w:val="af7"/>
    <w:uiPriority w:val="10"/>
    <w:rsid w:val="00DC65DA"/>
    <w:rPr>
      <w:rFonts w:ascii="Times New Roman" w:eastAsia="Times New Roman" w:hAnsi="Times New Roman"/>
      <w:b/>
      <w:bCs/>
      <w:kern w:val="28"/>
      <w:sz w:val="28"/>
      <w:szCs w:val="32"/>
      <w:lang w:val="x-none" w:eastAsia="x-none"/>
    </w:rPr>
  </w:style>
  <w:style w:type="character" w:customStyle="1" w:styleId="af9">
    <w:name w:val="Определение"/>
    <w:rsid w:val="00DC65DA"/>
    <w:rPr>
      <w:u w:val="wave"/>
    </w:rPr>
  </w:style>
  <w:style w:type="paragraph" w:customStyle="1" w:styleId="afa">
    <w:name w:val="пункт"/>
    <w:basedOn w:val="a1"/>
    <w:rsid w:val="00DC65DA"/>
    <w:pPr>
      <w:spacing w:after="0" w:line="240" w:lineRule="auto"/>
    </w:pPr>
    <w:rPr>
      <w:rFonts w:ascii="Times New Roman" w:eastAsia="Times New Roman" w:hAnsi="Times New Roman"/>
      <w:sz w:val="24"/>
      <w:szCs w:val="24"/>
      <w:u w:val="single"/>
      <w:lang w:eastAsia="ru-RU"/>
    </w:rPr>
  </w:style>
  <w:style w:type="character" w:customStyle="1" w:styleId="afb">
    <w:name w:val="Путь"/>
    <w:rsid w:val="00DC65DA"/>
    <w:rPr>
      <w:i/>
    </w:rPr>
  </w:style>
  <w:style w:type="paragraph" w:customStyle="1" w:styleId="afc">
    <w:name w:val="Рисунок"/>
    <w:basedOn w:val="a1"/>
    <w:next w:val="a1"/>
    <w:link w:val="afd"/>
    <w:qFormat/>
    <w:rsid w:val="00DC65DA"/>
    <w:pPr>
      <w:widowControl w:val="0"/>
      <w:autoSpaceDE w:val="0"/>
      <w:autoSpaceDN w:val="0"/>
      <w:adjustRightInd w:val="0"/>
      <w:spacing w:before="120" w:after="120" w:line="240" w:lineRule="auto"/>
      <w:jc w:val="center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afd">
    <w:name w:val="Рисунок Знак"/>
    <w:link w:val="afc"/>
    <w:rsid w:val="00DC65DA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afe">
    <w:name w:val="текст экрана"/>
    <w:basedOn w:val="a1"/>
    <w:link w:val="aff"/>
    <w:qFormat/>
    <w:rsid w:val="00DC65DA"/>
    <w:pPr>
      <w:shd w:val="clear" w:color="auto" w:fill="FFFFFF"/>
      <w:autoSpaceDE w:val="0"/>
      <w:autoSpaceDN w:val="0"/>
      <w:adjustRightInd w:val="0"/>
      <w:spacing w:after="0" w:line="240" w:lineRule="auto"/>
      <w:ind w:left="1134"/>
    </w:pPr>
    <w:rPr>
      <w:rFonts w:ascii="Courier New" w:eastAsia="Times New Roman" w:hAnsi="Courier New"/>
      <w:sz w:val="24"/>
      <w:szCs w:val="24"/>
      <w:lang w:val="x-none" w:eastAsia="x-none"/>
    </w:rPr>
  </w:style>
  <w:style w:type="character" w:customStyle="1" w:styleId="aff">
    <w:name w:val="текст экрана Знак"/>
    <w:link w:val="afe"/>
    <w:rsid w:val="00DC65DA"/>
    <w:rPr>
      <w:rFonts w:ascii="Courier New" w:eastAsia="Times New Roman" w:hAnsi="Courier New"/>
      <w:sz w:val="24"/>
      <w:szCs w:val="24"/>
      <w:shd w:val="clear" w:color="auto" w:fill="FFFFFF"/>
      <w:lang w:val="x-none" w:eastAsia="x-none"/>
    </w:rPr>
  </w:style>
  <w:style w:type="paragraph" w:customStyle="1" w:styleId="aff0">
    <w:name w:val="Тема лабораторной"/>
    <w:basedOn w:val="a1"/>
    <w:link w:val="aff1"/>
    <w:rsid w:val="00DC65DA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/>
      <w:b/>
      <w:i/>
      <w:sz w:val="32"/>
      <w:szCs w:val="28"/>
      <w:lang w:val="x-none" w:eastAsia="x-none"/>
    </w:rPr>
  </w:style>
  <w:style w:type="character" w:customStyle="1" w:styleId="aff1">
    <w:name w:val="Тема лабораторной Знак"/>
    <w:link w:val="aff0"/>
    <w:rsid w:val="00DC65DA"/>
    <w:rPr>
      <w:rFonts w:ascii="Times New Roman" w:eastAsia="Times New Roman" w:hAnsi="Times New Roman"/>
      <w:b/>
      <w:i/>
      <w:sz w:val="32"/>
      <w:szCs w:val="28"/>
      <w:lang w:val="x-none" w:eastAsia="x-none"/>
    </w:rPr>
  </w:style>
  <w:style w:type="paragraph" w:customStyle="1" w:styleId="aff2">
    <w:name w:val="Теория"/>
    <w:basedOn w:val="a1"/>
    <w:rsid w:val="00DC65DA"/>
    <w:pPr>
      <w:widowControl w:val="0"/>
      <w:autoSpaceDE w:val="0"/>
      <w:autoSpaceDN w:val="0"/>
      <w:adjustRightInd w:val="0"/>
      <w:spacing w:after="0" w:line="240" w:lineRule="auto"/>
      <w:ind w:left="1418"/>
      <w:jc w:val="both"/>
    </w:pPr>
    <w:rPr>
      <w:rFonts w:ascii="Times New Roman" w:eastAsia="Times New Roman" w:hAnsi="Times New Roman" w:cs="Courier New"/>
      <w:sz w:val="24"/>
      <w:szCs w:val="24"/>
      <w:lang w:eastAsia="ru-RU"/>
    </w:rPr>
  </w:style>
  <w:style w:type="character" w:customStyle="1" w:styleId="aff3">
    <w:name w:val="Термин"/>
    <w:qFormat/>
    <w:rsid w:val="00DC65DA"/>
    <w:rPr>
      <w:b/>
      <w:i/>
    </w:rPr>
  </w:style>
  <w:style w:type="paragraph" w:customStyle="1" w:styleId="a0">
    <w:name w:val="Ход работы"/>
    <w:basedOn w:val="a1"/>
    <w:rsid w:val="00DC65DA"/>
    <w:pPr>
      <w:widowControl w:val="0"/>
      <w:numPr>
        <w:numId w:val="6"/>
      </w:numPr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Courier New"/>
      <w:sz w:val="24"/>
      <w:szCs w:val="24"/>
      <w:lang w:eastAsia="ru-RU"/>
    </w:rPr>
  </w:style>
  <w:style w:type="paragraph" w:customStyle="1" w:styleId="a">
    <w:name w:val="Цели"/>
    <w:basedOn w:val="a1"/>
    <w:rsid w:val="00DC65DA"/>
    <w:pPr>
      <w:widowControl w:val="0"/>
      <w:numPr>
        <w:numId w:val="7"/>
      </w:numPr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Courier New"/>
      <w:sz w:val="24"/>
      <w:szCs w:val="24"/>
      <w:lang w:eastAsia="ru-RU"/>
    </w:rPr>
  </w:style>
  <w:style w:type="table" w:styleId="aff4">
    <w:name w:val="Table Grid"/>
    <w:basedOn w:val="a3"/>
    <w:uiPriority w:val="39"/>
    <w:rsid w:val="00E153E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5">
    <w:name w:val="caption"/>
    <w:basedOn w:val="a1"/>
    <w:next w:val="a1"/>
    <w:uiPriority w:val="35"/>
    <w:unhideWhenUsed/>
    <w:qFormat/>
    <w:rsid w:val="0019242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f6">
    <w:name w:val="header"/>
    <w:basedOn w:val="a1"/>
    <w:link w:val="aff7"/>
    <w:uiPriority w:val="99"/>
    <w:unhideWhenUsed/>
    <w:rsid w:val="009D23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7">
    <w:name w:val="Верхний колонтитул Знак"/>
    <w:basedOn w:val="a2"/>
    <w:link w:val="aff6"/>
    <w:uiPriority w:val="99"/>
    <w:rsid w:val="009D23CE"/>
    <w:rPr>
      <w:sz w:val="22"/>
      <w:szCs w:val="22"/>
      <w:lang w:eastAsia="en-US"/>
    </w:rPr>
  </w:style>
  <w:style w:type="paragraph" w:styleId="aff8">
    <w:name w:val="footer"/>
    <w:basedOn w:val="a1"/>
    <w:link w:val="aff9"/>
    <w:uiPriority w:val="99"/>
    <w:unhideWhenUsed/>
    <w:rsid w:val="009D23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9">
    <w:name w:val="Нижний колонтитул Знак"/>
    <w:basedOn w:val="a2"/>
    <w:link w:val="aff8"/>
    <w:uiPriority w:val="99"/>
    <w:rsid w:val="009D23CE"/>
    <w:rPr>
      <w:sz w:val="22"/>
      <w:szCs w:val="22"/>
      <w:lang w:eastAsia="en-US"/>
    </w:rPr>
  </w:style>
  <w:style w:type="character" w:customStyle="1" w:styleId="10">
    <w:name w:val="Заголовок 1 Знак"/>
    <w:basedOn w:val="a2"/>
    <w:link w:val="1"/>
    <w:uiPriority w:val="9"/>
    <w:rsid w:val="009D23C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affa">
    <w:name w:val="TOC Heading"/>
    <w:basedOn w:val="1"/>
    <w:next w:val="a1"/>
    <w:uiPriority w:val="39"/>
    <w:unhideWhenUsed/>
    <w:qFormat/>
    <w:rsid w:val="009D23CE"/>
    <w:pPr>
      <w:spacing w:line="259" w:lineRule="auto"/>
      <w:outlineLvl w:val="9"/>
    </w:pPr>
    <w:rPr>
      <w:lang w:eastAsia="ru-RU"/>
    </w:rPr>
  </w:style>
  <w:style w:type="paragraph" w:customStyle="1" w:styleId="affb">
    <w:name w:val="Заголовок Я"/>
    <w:basedOn w:val="1"/>
    <w:qFormat/>
    <w:rsid w:val="009D23CE"/>
    <w:pPr>
      <w:spacing w:before="120" w:after="120" w:line="240" w:lineRule="auto"/>
      <w:jc w:val="center"/>
    </w:pPr>
    <w:rPr>
      <w:rFonts w:ascii="Times New Roman" w:hAnsi="Times New Roman"/>
      <w:b/>
      <w:color w:val="000000" w:themeColor="text1"/>
      <w:sz w:val="28"/>
      <w:szCs w:val="28"/>
    </w:rPr>
  </w:style>
  <w:style w:type="paragraph" w:styleId="11">
    <w:name w:val="toc 1"/>
    <w:basedOn w:val="a1"/>
    <w:next w:val="a1"/>
    <w:autoRedefine/>
    <w:uiPriority w:val="39"/>
    <w:unhideWhenUsed/>
    <w:rsid w:val="00D4621F"/>
    <w:pPr>
      <w:spacing w:after="100"/>
    </w:pPr>
  </w:style>
  <w:style w:type="character" w:styleId="affc">
    <w:name w:val="Placeholder Text"/>
    <w:basedOn w:val="a2"/>
    <w:uiPriority w:val="99"/>
    <w:semiHidden/>
    <w:rsid w:val="00D4621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8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2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554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1968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7422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455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866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8525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967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863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3575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5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12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82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5692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781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7711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8502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4761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1626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61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4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7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6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ggu@wsmail.ru" TargetMode="External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Z:\&#1048;&#1085;&#1092;&#1086;&#1088;&#1084;&#1072;&#1090;&#1080;&#1082;&#1072;%20&#1055;&#1072;&#1097;&#1077;&#1085;&#1082;&#1086;%20&#1054;.&#1048;\&#1051;&#1072;&#1073;.&#1088;&#1072;&#1073;.&#8470;4%20Word%20&#1060;&#1086;&#1088;&#1084;&#1072;&#1090;&#1080;&#1088;&#1086;&#1074;&#1072;&#1085;&#1080;&#1077;%20&#1090;&#1077;&#1082;&#1089;&#1090;&#1072;\&#1051;&#1072;&#1073;.&#1088;&#1072;&#1073;.&#8470;4%20Word.%20&#1060;&#1086;&#1088;&#1084;&#1072;&#1090;&#1080;&#1088;&#1086;&#1074;&#1072;&#1085;&#1080;&#1077;%20&#1090;&#1077;&#1082;&#1089;&#1090;&#1072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86A2E5B-0648-4D36-B7FB-137B692D0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Лаб.раб.№4 Word. Форматирование текста.dot</Template>
  <TotalTime>587</TotalTime>
  <Pages>11</Pages>
  <Words>1962</Words>
  <Characters>11188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13124</CharactersWithSpaces>
  <SharedDoc>false</SharedDoc>
  <HLinks>
    <vt:vector size="6" baseType="variant">
      <vt:variant>
        <vt:i4>2555909</vt:i4>
      </vt:variant>
      <vt:variant>
        <vt:i4>0</vt:i4>
      </vt:variant>
      <vt:variant>
        <vt:i4>0</vt:i4>
      </vt:variant>
      <vt:variant>
        <vt:i4>5</vt:i4>
      </vt:variant>
      <vt:variant>
        <vt:lpwstr>mailto:nggu@wsmail.ru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nenfiz</dc:creator>
  <cp:keywords/>
  <cp:lastModifiedBy>Matrix Ix</cp:lastModifiedBy>
  <cp:revision>81</cp:revision>
  <dcterms:created xsi:type="dcterms:W3CDTF">2025-11-18T10:12:00Z</dcterms:created>
  <dcterms:modified xsi:type="dcterms:W3CDTF">2025-12-04T16:01:00Z</dcterms:modified>
</cp:coreProperties>
</file>